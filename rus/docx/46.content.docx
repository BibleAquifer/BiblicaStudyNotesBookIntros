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1CO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Первое послание к Коринфянам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Первое послание к Коринфянам?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Первое послание к Коринфянам — это письмо Павла. Записать это письмо Павлу помог Сосфен.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Павел написал это послание ближе к концу своего третьего путешествия. Считается, что он написал его около 55 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Новый Завет включены два послания Павла к церкви в Коринфе. Это первое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Первое послание к Коринфянам?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Верующим в городе Коринф. Некоторые из них были иудеями, но большинство — язычниками. Некоторые были богатыми, а другие — бедными. Немногие из них знали Ветхий Завет.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Письмо было прочитано во всех церквях в Коринфе.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Первое послание к Коринфянам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Первое послание к Коринфянам?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ответить на вопросы, которые верующие в церкви Коринфа задали Павлу. Они писали ему письма о проблемах в своей церкви.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 коринфских верующих.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Святая жизнь и жизнь в мире с другими верующими.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Соблюдение порядка на богослужении и во время Вечери Господней.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Как использовать дары Духа.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Истина о воскресении Иисуса из мёртвых.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Проблемы в Коринфе (1:10 – 6:20).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отвечает на вопросы коринфских верующих (7 – 14).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был воскрешён из мёртвых (15).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передаёт приветствия и прощается (16).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