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Левит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Левит?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Левит — это повествование о событиях из истории Израиля. В ней собраны многие законы и некоторые рассказы. Они передавались из поколения в поколение в израильских и иудейских семьях на протяжении сотен лет. Бог дал законы Моисею и народу Израиля.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Моисей записал некоторые из этих рассказов и законов. Предполагается, что он сделал это в период между 1450 и 1410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Другие части книги Левит были записаны другими израильтянами.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Левит?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законы, которые Бог дал израильтянам. Эти законы были частью Божьего завета с ними. Они касались того, как поклоняться Богу и как жить по Божьей воле.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объяснить благословения и проклятия завета, заключённого на горе Синай.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описать обязанности сыновей и потомков Левия. Название книги «Левит» в переводе с древнееврейского языка означает «о левитах». Работа левитов заключалась в том, чтобы вести израильтян в поклонении Богу.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Указания о приношениях и жертвоприношениях.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Обычаи, которые отличали Израиль от других народов.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Правила для священников и их особое служение.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Законы о приношениях и жертвах (1 – 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Священники начинают служить Господу (8 – 10).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Законы о чистоте и непорочности (11 – 15).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День искупления (16).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Законы о святости (17 – 27).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