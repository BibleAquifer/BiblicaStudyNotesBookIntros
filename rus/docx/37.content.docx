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HAG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Аггея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Аггея?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Аггея относится к книгам израильских пророков. В неё входят пророчества от Бога, данные пророку Аггею.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относятся к Иудее во время господства Персидской империи. Эти пророчества были частью истории, изложенной в Книге Ездры с 1 по 6 главы. В них содержится обещание о том, что произойдёт после этого времени.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Аггей пророчествовал в 520 г. до н.э. Это был второй год правления персидского царя Дария.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эти пророчества записал сам пророк Аггей.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Аггея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Зоровавеля, Иисуса и иудеев, которые вернулись в Иудею. Они долгое время жили в изгнании в Вавилоне.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Аггея?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иудеям после периода изгнания оставаться верными Синайскому завету.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пророчества, которые помогли иудеям завершить строительство Храма.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иудеев, потому что Бог остался верен Своему завету с Давидом.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оставался верным завету, заключённому на горе Синай, и завету, заключённому с Давидом. Он остался верным этим заветам и после периода изгнания.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Верность Синайскому завет вела к благословениям завета. Неверность вела к проклятиям завета.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хотел, чтобы иудеи восстановили Храм. Это было частью Божьего плана благословить все народы.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Божий Дух даёт людям способность верно повиноваться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верности завету, заключённому на горе Синай (1:1 – 2:19).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Пророчество надежды о Божьем завете с Давидом (2:20–23).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