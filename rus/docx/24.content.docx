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пророка Иеремии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пророка Иеремии?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пророка Иеремии относится к книгам израильских пророков. Это собрание пророчеств от Бога. В неё входят пророчества, некоторые рассказы из жизни самого пророка Иеремии и его молитвы. Эти рассказы также встречаются в Четвёртой книге Царств и во Второй книге Паралипоменон.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Большинство пророчеств касалось народа и правителей Южного Царства. Эти пророчества произносились на протяжении многих лет. Иеремия пророчествовал во время правления царей Иосии, Иоахаза, Иоакима, Иехонии и Цедекии. Он пророчествовал примерно с 627 г. до н.э. и до какого-то времени после 586 г. до н. 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 xml:space="preserve">Пророчества Иеремии относятся ко времени правления этих царей. Они также упоминают события, которые произошли намного позже. Сюда же относятся события, произошедшие после того, как Персия захватила Вавилон. 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Большинство пророчеств были записаны в виде поэтических речей и молитв. Помощник по имени Варух помогал их записывать.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Авторы Нового Завета понимали, что некоторые пророчества Иеремии исполнились в жизни и служении Иисуса.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Южного Царства (Иудеи).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пророка Иеремии?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призвать народ и правителей Южного Царства быть верными Богу.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дать им надежду на будущее. Надежда основывалась на верной любви Бога к Своему народу.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совершает суд над всеми, кто отказывается отвернуться от греха.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сделает Свой народ способным хранить верность Богу. Это будет новый завет. Бог хочет, чтобы все народы стали частью Его избранного народа.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Бог избирает Иеремию пророком (1).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Пророчества о суде и надежде для Южного Царства (2:1 – 25:14).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Чаша гнева Божьего против многих народов (25:15–38).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Истории о пророке Иеремии (26 – 29).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Пророчества надежды для Божьего народа (30 ­– 33).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Истории о пророке Иеремии и Южном Царстве (34 – 45).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Пророчества о суде над другими народами (46 – 49).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Пророчества о суде над Вавилоном (50 – 51).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Заключительное повествование о Южном Царстве (52).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