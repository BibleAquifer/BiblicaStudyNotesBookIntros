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 (Book Intros)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2TI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Второе послание к Тимофею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Что из себя представляет Второе послание к Тимофею?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Второе послание к Тимофею — это письмо Павла.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Считается, что Павел написал его между 66 и 67 гг. н.э. Считается, что он написал его незадолго до своей смерти.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В Новом Завете находятся два послания Павла к Тимофею. Это второе послание.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Кому было написано Второе послание к Тимофею?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Тимофею, когда он трудился и служил в церкви в Ефесе.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Церковь признала, что Второе послание к Тимофею раскрывает истину об Иисусе. Оно предназначено для всех людей во всём мире.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Для чего было написано Второе послание к Тимофею?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поделиться мыслями Павла о его жизни. Павел считал, что скоро будет казнён.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Чтобы наставить Тимофея.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Основные идеи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Божьему Слову можно доверять.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Тимофей должен оставаться верным Иисусу.</w:t>
      </w:r>
    </w:p>
    <w:p>
      <w:pPr>
        <w:pStyle w:val="ListBullet"/>
        <w:spacing w:line="240" w:lineRule="auto"/>
        <w:ind w:left="720"/>
      </w:pPr>
      <w:r>
        <w:rPr>
          <w:lang w:val="ru_RU" w:bidi="ru_RU"/>
        </w:rPr>
      </w:r>
      <w:r>
        <w:rPr>
          <w:lang w:val="ru_RU" w:bidi="ru_RU"/>
        </w:rPr>
        <w:t>Тимофей должен завершить дело, которое Бог ему поручил.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Содержание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Приветствие (1:1–2).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Павел призывает Тимофея быть верным Иисусу в трудах и служении (1:3 – 2:13).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Как Тимофею следует поступать (2:14–26).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Пример Павла в верности и предупреждение о лицемерах (3:1 – 4:5).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Павел готовится к концу своей жизни (4:6–18).</w:t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Заключительные приветствия (4:19–22).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