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1PE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Первое послание Петра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Первое послание Петра?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Первое послание Петра — это письмо Петра. Сила помог Петру его написать.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Пётр написал это послание из Рима. Скорее всего, он написал его примерно в 63 г.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 Новый Завет включены два послания Петра. Это первое послание.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было написано Первое послание Петра?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Верующим в римских провинциях Понт, Галатия, Каппадокия, Асия и Вифиния. Эти регионы находятся на территории современной Турции.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большинство из этих верующих были язычниками.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Первое послание Петра раскрывает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Первое послание Петра?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помочь общине последователей Иисуса жить с верой и мудростью.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поддержать верующих, которые страдали и подвергались гонениям за веру в Иисуса.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Надеяться и не сдаваться во время страданий.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Всегда делать добро, даже когда это трудно.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Победа Иисуса над злом и всеми злыми духами.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Приветствие (1:1–2).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Живая надежда и живые камни (1:3 – 2:10).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Святая жизнь среди неверующих (2:11 – 3:9).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Страдания за веру в Иисуса (3:10 – 5:11).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Заключительные приветствия (5:12–14).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