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COL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Послание к Колоссянам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Послание к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Колоссянам?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к Колоссянам — это письмо Павла. Павлу его помог записать Тимофей.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Павел находился в тюрьме, когда писал это послание. Считается, что он написал его около 60 г. н.э.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Послание к Колоссянам?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 верующим в городе Колоссы. Некоторые из них были иудеями, но большинство — язычниками.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читалось вслух во всех церквях Колосс.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Послание к Колоссянам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Послание к Колоссянам?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сообщить колоссянам, как дела у Павла, пока он находится в тюрьме.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противостоять учителям, которые учили неправде.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научить верующих, как жить новой жизнью во Христе.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Христос — Господь всего сущего.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Все учения, которые не провозглашают Иисуса Господом, являются ложными.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Верующие живут по-новому благодаря Христу.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и молитва (1:1–14).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Кто такой Христос (1:15–23).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Служение Павла среди язычников (1:24 – 2:5).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Верующие находят полноту в Иисусе Христе (2:6–23).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Новая жизнь во Христе (3:1 – 4:1).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(4:2–18).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