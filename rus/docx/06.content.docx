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Иисуса Навина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Иисуса Навина?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Иисуса Навина — это повествование о событиях из истории Израиля. Она записана как собрание рассказов. Эти рассказы передавались из поколения в поколение в израильских и иудейских семьях на протяжении сотен лет.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Иисус Навин записал некоторые из этих рассказов примерно в 1370 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Другие рассказы были записаны другими израильтянами.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Иисуса Навина?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рассказать о том, как 12 колен Израилевых поселились в Ханаане. Это было во времена, когда Иисус Навин был вождём.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записать великие дела Бога, которые Он совершил, чтобы изгнать народы, жившие в Ханаане. Так Бог исполнил Своё обещание отдать эту землю потомкам Авраама.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совершил суд над хананеями.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исполнил Свои обещания отдать эту землю потомкам Авраама, Исаака и Иакова.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Израильтяне снова обязались соблюдать завет, заключённый на горе Синай.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Вхождение в Ханаан (1:1 – 5:12).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Суд Божий над народами Ханаана (5:13 − 12:24).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Земли, разделённые между израильтянами (13 – 22).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Последние слова Иисуса Навина и его смерть (23 – 24).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