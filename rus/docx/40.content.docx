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MAT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Евангелие от Матфея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Евангелие от Матфея?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Евангелие от Матфея — это собрание рассказов об Иисусе. В нём содержатся слова и учение Иисуса. Учение и рассказы об Иисусе пересказывались последователями Иисуса, которые жили и трудились вместе Ним.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Матфей записал эти рассказы и учение. Считается, что он записал их между 60 и 65 гг. н.э..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было написано Евангелие от Матфея?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евреев, проживавших в Израиле во времена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Евангелие от Матфея верно передаёт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Евангелие от Матфея?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Чтобы показать евреям, что Иисус является тем самым Царём и Мессией, Которого Бог обещал послать. 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евреев поверить в Иисуса и последовать за Ним.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Жизнь и служение Иисуса соответствуют ветхозаветным пророчествам о Мессии.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обладает властью Учителя. Матфей записал учение Иисуса в пяти длинных проповедях.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— Царь всего мира.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принёс Божье Царство на землю.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Родословная Иисуса и Его рождение (1 – 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Крещение и искушение Иисуса (3 – 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Первая длинная проповедь Иисуса. Нагорная проповедь (5 – 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показывает, что у Него есть власть (8 – 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Вторая длинная проповедь Иисуса. Учение для 12 учеников (10).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Некоторые верят в Иисуса, а некоторые противятся Ему (11 – 12).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Третья длинная проповедь Иисуса. Учение о Царстве Небесном (13).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совершает чудеса и встречает противостояние (14 – 17).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Четвёртая длинная проповедь Иисуса. Учение о Царстве Небесном и о том, что имеет важность в этом Царстве (18).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отправляется в Иерусалим и предостерегает его жителей (19 – 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Пятая длинная проповедь Иисуса. Учение на Елеонской горе (24 – 25).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Последние дни Иисуса, Его смерть и воскресение (26:1 – 28:15).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Последние наставления Иисуса ученикам (28:16–20).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