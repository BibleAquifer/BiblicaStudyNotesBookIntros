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MIC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Михея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Михея?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Михея относится к книгам израильских пророков. В неё входят пророчества от Бога, сказанные пророком Михеем.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относятся к народу и правителям Северного и Южного Царств.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Михей пророчествовал на протяжении многих лет. Он пророчествовал во времена царствования Иофама, Ахаза и Езекии в Южном Царстве. Он пророчествовал примерно с 742 до 687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пророчества относятся к событиям, происходившим во времена правления этих царей. В них говорится о событиях, которые произошли гораздо позже. К ним относятся события, когда Ассирия захватила Северное Царство в 722 г. до н.э. В том числе, когда Вавилон захватил Южное Царство в 586 г. до н.э. В них также говорится о событиях, которые ещё не произошли.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были записаны в виде поэтических речей. Считается, что эти пророчества записал сам пророк Михей.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Михея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Северного Царства (Израиля) и для народа Южного Царства (Иудеи).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Михея?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 грехи народа и правителей Северного и Южного Царств. Михей объяснил, почему Бог собирается совершить над ними суд.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призвать их поклоняться только Богу и соблюдать Божьи заповеди о том, как относиться к другим.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им надежду на будущее после времени суда. Надежда основывалась на верной любви Бога к ним.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Правители Северного и Южного Царств подавали очень плохой пример Божьему народу.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Верное поклонение истинному Богу ведёт к справедливым поступкам.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совершит суд над обоими царствами за то, что они поступали несправедливо.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Царь из рода Давида будет править Божьим народом.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Пророчество о суде над Северным и Южным Царствами (1 – 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Пророчество надежды о Царе из рода Давида (4 – 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Другие пророчества о суде и надежде (6 ­– 7).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