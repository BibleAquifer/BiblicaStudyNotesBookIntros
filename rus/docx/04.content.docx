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Числа?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Числа — это повествование о событиях из истории Израиля. В ней собраны рассказы и законы. Они передавались из поколения в поколение в израильских и иудейских семьях на протяжении сотен лет. Бог дал законы Моисею и народу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Моисей записал некоторые из этих рассказов и законов. Предполагается, что он сделал это в период между 1450 и 1410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части книги Числа были записаны другими израильтянами.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Числа?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путь израильтян от горы Синай до границ Ханаана.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больше Божьих законов для израильтян.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списки людей, которые были посчитаны.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Потомки Иакова стали очень многочисленными.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Израильтяне страдали, когда не слушались Бога и противились Ему.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простил израильтян. Он проявил к ним терпение и дал им всё необходимое для жизни.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готовятся покинуть гору Синай (1–10).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противятся Богу и Моисею (11 – 12).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отказываются войти в Ханаан (13 – 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Странствия в пустыне (15 – 19).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Переход от Кадеса к равнинам Моава (20 – 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готовятся войти в Ханаан (22 – 36).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