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JDG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Книга Судей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Судей?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Судей — это повествование о событиях из истории Израиля. Она записана как собрание рассказов. Эти рассказы передавались из поколения в поколение в израильских и иудейских семьях на протяжении сотен лет.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Эти рассказы были записаны разными израильтянами. Считается, что некоторые из них были записаны в период между 1375 и 1050 гг. до н.э. Другие были записаны позже.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народа Израиля.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Судей?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рассказать о том, что происходило с коленами Израиля в Ханаане после смерти Иисуса Навина.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записать рассказы о том, как колена изгоняли хананеев. Эти рассказы также показывают, как израильтяне не сохранили свою верность завету, заключённому на горе Синай.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записать рассказы о 12 лидерах, которых называли судьями. Они руководили в разных регионах Израиля.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Повторение определённого цикла греха, страданий и спасения.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использовал судей, которые были Ему верны. И Он также использовал судей, которые не были Ему верны.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Израильтяне не смогли жить как царственное священство и святой народ.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Израильтяне не изгнали всех хананеев (1).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Цикл</w:t>
      </w:r>
      <w:r>
        <w:rPr>
          <w:lang w:val="ru_RU" w:bidi="ru_RU"/>
        </w:rPr>
        <w:t xml:space="preserve"> </w:t>
      </w:r>
      <w:r>
        <w:rPr>
          <w:b/>
          <w:lang w:val="ru_RU" w:bidi="ru_RU"/>
        </w:rPr>
        <w:t>греха, страдания и спасения (2:1 – 3:6).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12 судей, которые правили после Иисуса Навина (3:7 – 16:31).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Израильтяне не жили как царственное священство и святой народ (17 – 21).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