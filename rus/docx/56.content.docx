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TIT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Послание к Титу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Послание к Титу?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к Титу — это письмо Павла.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Павел написал его около 64 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Послание к Титу?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Титу, когда он трудился и служил в церквях на Крите.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Послание к Титу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Послание к Титу?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научить Тита, как руководить церквями на Крите.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дать чёткие указания о том, как выбирать руководителей церквей и какими они должны быть.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Как Благая Весть об Иисусе меняет жизни людей и их поведение.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Как организовать церкви на Крите.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Как справляться с людьми, которые учат тому, что не является истиной.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Святая жизнь и добрые дела.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Руководители церкви на Крите (1:5–9).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Проблема лжеучителей (1:10–16).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Семьи на Крите (2).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Божья доброта и благодеяния другим (3:1–11).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(3:12–15).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