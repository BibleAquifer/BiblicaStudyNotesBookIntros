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AMO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пророка Амоса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пророка Амоса?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пророка Амоса относится к книгам израильских пророков. В неё входят пророчества и видения от Бога, данные пророку Амосу.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Большинство пророчеств и видений касалось народа и правителей Северного Царства.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Амос пророчествовал, когда царь Иеровоам II правил Северным Царством. Он правил примерно с 793 до 753 гг. до н.э.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Пророчества и видения относятся к событиям, происходившим в те времена и после них. К ним относятся события, когда Ассирия захватила Северное Царство в 722 г. до н.э. Они также касаются событий, которые ещё не произошли.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Эти пророчества были записаны в виде поэтических изречений. Считается, что эти пророчества и видения записал сам пророк Амос.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Авторы Нового Завета понимали, что некоторые пророчества Амоса исполнились в жизни и служении Иисуса.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Северного Царства (Израиля).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пророка Амоса?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указать на грехи народа и правителей Северного Царства. Амос объяснил, почему Бог собирается совершить над ними суд.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убедить их поклоняться только Богу и соблюдать Его заповеди о том, как относиться к другим людям. Если бы они это делали, Бог не навёл бы на них суд.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дать им надежду на будущее после времени суда. Надежда основывалась на верной любви Бога к ним.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Верное поклонение истинному Богу ведёт к добрым делам и справедливому отношению к людям. Это ведёт к жизни.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Поклонение ложным богам ведёт к совершению злых поступков и плохому отношению к людям. Это ведёт к смерти.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Проклятия за нарушение завета обрушатся на народ и вождей Северного Царства. Они будут уничтожены ассирийскими войсками. Это будет Божьим судом над ними.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Пророчества о суде над народами, живущими вокруг Северного Царства (1:1 – 2:5).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Пророчества о суде над Северным Царством (2:6 – 6:14).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Видения и пророчества о Северном Царстве (7 – 9).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