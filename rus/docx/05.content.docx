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Biblica Study Notes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Biblica Study Notes (Book Intros)</w:t>
      </w:r>
      <w:r>
        <w:rPr>
          <w:lang w:val="ru_RU" w:bidi="ru_RU"/>
        </w:rPr>
        <w:t xml:space="preserve"> © 2023 Biblica Inc. Released under CC BY-SA 4.0 license. </w:t>
      </w:r>
      <w:r>
        <w:rPr>
          <w:lang w:val="ru_RU" w:bidi="ru_RU"/>
        </w:rPr>
        <w:t>Biblica Study Notes</w:t>
      </w:r>
      <w:r>
        <w:rPr>
          <w:lang w:val="ru_RU" w:bidi="ru_RU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ru_RU" w:bidi="ru_RU"/>
        </w:rPr>
        <w:t>Biblica Study Notes</w:t>
      </w:r>
      <w:r>
        <w:rPr>
          <w:lang w:val="ru_RU" w:bidi="ru_RU"/>
        </w:rPr>
        <w:t xml:space="preserve"> © 2023 Biblica Inc. Released under CC BY-SA 4.0 license by Mission Mutual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DEU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Второзаконие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Что из себя представляет книга Второзаконие?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Книга Второзаконие — это повествование о событиях из истории Израиля. Книга записана в виде собрания речей Моисея. В этих речах рассказывается история народа Израиля и говорится о Божьих законах. Бог дал законы Моисею и народу Израиля. Моисей передал законы народу Израиля перед тем, как израильтяне вошли в Ханаан. Эти рассказы и законы передавались из поколения в поколение в израильских и иудейских семьях на протяжении сотен лет.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Считается, что Моисей записал некоторые из этих рассказов и законов. Предполагается, что он сделал это в период между 1450 и 1410 гг. до н.э.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Другие части книги Второзаконие были записаны другими израильтянами.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Книга Второзаконие завершает Пятикнижие. Пятикнижие — это первые пять книг Ветхого Завета. В Пятикнижие входят книги Бытие, Исход, Левит, Числа и Второзаконие.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Для кого была написана эта книга?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Для народа Израиля.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Для чего была написана книга Второзаконие?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Чтобы напомнить израильтянам об их пути в Ханаан и о том, как Бог заботился о них.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Чтобы напомнить израильтянам о благословениях и проклятиях Синайского завета. Название книги «Второзаконие» в переводе с древнегреческого языка означает «второй закон». Многие законы, записанные в книгах Исход, Левит и Числа, повторяются в книге Второзаконие.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Чтобы напоминать израильтянам быть верными Богу, когда они войдут в Ханаан.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Основные идеи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Могущественные действия Бога, спасшего израильтян и обеспечившего их всем необходимым.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Божьи постановления завета.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Выбор жизни через исполнение завета с Богом или выбор смерти через неверность Богу.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Содержание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Речь Моисея о горе Хорив и путешествии израильтян (1:1 – 4:43).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Речь Моисея о завете (4:44 – 30:20).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Последние слова и смерть Моисея (31 – 34).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