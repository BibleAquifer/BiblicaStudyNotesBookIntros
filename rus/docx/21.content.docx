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Екклесиаста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Екклесиаста?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Екклесиаст относится к книгам еврейской мудрости и поэзии. Это собрание поучений, мудрых высказываний и пословиц о том, что в жизни имеет смысл и значение.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Автором книги является человек, которого называют Учитель. Неизвестно, кто это был. Предполагается, что им мог быть Соломон.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На древнееврейском языке слово «кохэлет» означает «учитель». Это слово дало название книге на еврейском языке. На древнегреческом языке слово «учитель» звучит как «екклесиаст». Это слово дало название книге на других языках. 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Слова Учителя были собраны в книгу Екклесиаст другими людьми. Неизвестно, когда именно была составлена книга.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Екклесиаста?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сказать о том, что имеет смысл в жизни. Он не связан с тем, что Бог делал через народ Израиля. Смысл жизни основывается на том, чему научился Учитель. Своё учение он приобрёл через изучение себя, растений, животных, людей и окружающего мира.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людям, что все однажды умрут.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насколько важно чтить Бога и радоваться тому, что Бог даёт людям.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Когда люди умирают, они теряют всё, чем они наслаждались в жизни, ради чего трудились и чему научились. Ничто из этого не длится вечно.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жизни много тайн, которые люди не могут понять.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Многие вещи в жизни несправедливы. Это противоречит тем принципам мироздания, которые описаны в книге Притчи.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Люди не могут полностью понять Бога и Его действия. Но Бог достоин того, чтобы Ему доверяли, Его уважали и Ему повиновались.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Раздел о том, что всё в мире тщетно (1:1 – 11:6).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Раздел о том, как наслаждаться жизнью и быть смирённым (11:7 – 12:8).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слова о почтении и послушании Богу (12:9–14).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