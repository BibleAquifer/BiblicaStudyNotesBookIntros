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Исход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 Исход?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Исход — это повествование о событиях из истории Израиля. Она записана как собрание рассказов и законов. Они передавались из поколения в поколение в израильских и иудейских семьях на протяжении сотен лет. Бог дал законы Моисею и народу Израиля.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Моисей записал некоторые из этих рассказов и законов. Предполагается, что он сделал это в период между 1450 и 1410 гг. до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Другие части книги Исход были записаны другими израильтянами.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народа Израиля.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Исход?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 xml:space="preserve">Чтобы записать историю о том, как Бог спас потомков Иакова от рабства в Египте. Название книги «Исход» в переводе с древнегреческого языка означает «выход». Эта книга о том, как израильтяне вышли из Египта. 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показать, как потомки Иакова стали народом. Они стали тем народом, о котором Бог обещал Аврааму в книге Бытие.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спасает Свой народ и заботится о нём.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Завет Бога с израильтянами.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Десять заповедей и Божьи законы.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Израильтяне покидают Египет (1 – 15).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Израильтяне в пустыне (16 – 18).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Израильтяне у горы Синай (19 – 40).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