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ZEC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Книга пророка Захарии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Книга пророка Захарии?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Книга пророка Захарии относится к книгам израильских пророков. В неё входят пророчества и видения от Бога, данные пророку Захарии.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Видения и пророчества касались Иудеи во время жизни самого Захарии. Они были частью истории, изложенной в Книге Ездры с 1 по 6 главы. В них также говорится о времени, когда Бог будет полностью править как Царь.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Захария начал пророчествовать в 520 г. до н.э. Это был второй год правления персидского царя Дария. Видения, записанные в этой книге, также относятся к тому году.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Большинство пророчеств были записаны в виде поэтических речей или рассказов.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большую часть пророчеств и видений записал сам пророк Захария. Остальные пророчества записали другие иудеи.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Авторы Нового Завета понимали, что некоторые пророчества Захарии исполнились в жизни и служении Иисуса.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была написана эта книга?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Зоровавеля, Иисуса и иудеев, которые вернулись в Иудею. Они долгое время жили в изгнании в Вавилоне.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была написана Книга пророка Захарии?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напомнить иудеям после периода изгнания оставаться верными Синайскому завету.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записать пророчества, которые помогли иудеям завершить строительство Храма.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ободрить иудеев, напомнив Божьи обещания. Среди них — завет с Давидом, приближение дня Господня и обещание нового творения.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утешал Свой народ словами надежды. Сюда относятся пророчества о Мессии.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совершит суд над всеми народами в день Господень.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Однажды Бог будет полностью править как Царь. Все, кто поклоняется и повинуется Богу, будут Его народом.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Пророчества и видения Захарии (1 – 8).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Пророчества о суде и надежде (9 – 14).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