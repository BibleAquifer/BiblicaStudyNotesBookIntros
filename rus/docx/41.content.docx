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MRK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Евангелие от Марка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Евангелие от Марка?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Евангелие от Марка — это собрание рассказов об Иисусе. В нём содержатся слова и учение Иисуса. Учение и рассказы об Иисусе пересказывались последователями Иисуса, которые жили и трудились с Ним. Евангелие от Марка основано на том, что рассказывал Пётр о жизни и служении Иисуса.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Марк записал эти рассказы и учение. Считается, что он записал их между 55 и 65 гг. н.э. Предполагается, что в то время он находился в Риме.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кого было написано Евангелие от Марка?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Для язычников, которые не знали об Иисусе.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Для верующих язычников, которые проживали в различных римских провинциях.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Церковь признала, что Евангелие от Марка верно передаёт истину об Иисусе. Оно предназначено для всех людей во всём мире.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было написано Евангелие от Марка?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поделиться Благой Вестью об Иисусе с язычниками.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ободрить верующих из язычников, которые подвергались гонениям со стороны римских властей.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История об Иисусе, Божьем Царстве и Божьем плане спасения мира.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Служение Иисуса как Божьего Слуги.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Иисус — учитель, целитель и проповедник, совершавший чудеса.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Страдания, смерть и воскресение Иисуса.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Подготовка к служению Иисуса (1:1–13).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Служение Иисуса в Галилее (1:14 – 3:35).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Притчи, сказанные Иисусом (4:1–34).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Иисус исцеляет многих людей (4:35 – 5:43).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Служение Иисуса за пределами Галилеи (6:1 – 8:26).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Путешествие Иисуса в Иерусалим (8:27 – 10:52).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Иисус в Иерусалиме и Его смерть (11 – 15).</w:t>
      </w:r>
    </w:p>
    <w:p>
      <w:pPr/>
      <w:r>
        <w:rPr>
          <w:lang w:val="ru_RU" w:bidi="ru_RU"/>
        </w:rPr>
      </w:r>
      <w:r>
        <w:rPr>
          <w:lang w:val="ru_RU" w:bidi="ru_RU"/>
        </w:rPr>
        <w:t>**Воскресение Иисуса и Его последние наставления ученикам (**</w:t>
      </w:r>
      <w:r>
        <w:rPr>
          <w:b/>
          <w:lang w:val="ru_RU" w:bidi="ru_RU"/>
        </w:rPr>
        <w:t>16</w:t>
      </w:r>
      <w:r>
        <w:rPr>
          <w:lang w:val="ru_RU" w:bidi="ru_RU"/>
        </w:rPr>
        <w:t>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