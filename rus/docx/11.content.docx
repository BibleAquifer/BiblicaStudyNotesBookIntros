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1KI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Третья книга Царств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Третья книга Царств?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Третья книга Царств — это повествование об истории Израиля. Эти события происходили между 970 по 850 гг. до н.э. Рассказы об этих событиях передавались из поколения в поколение на протяжении сотен лет в израильских и иудейских семьях.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эти рассказы были записаны израильтянами. Предполагается, что они были записаны около 560 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Первоначально Третья и Четвёртая книги Царств были одной книгой. Позднее её разделили на две части.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Третья книга Царств?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историю правления царя Соломона и последующих царей.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рассказать о том, как народ Израиля разделился на два царства.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как израильские цари, пророки и народ были верны Богу или не повиновались Ему.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Первая, Вторая, Третья и Четвёртая книги Царств — это четыре части одной истории. Вместе они охватывают период в более 400 лет истории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пребывал в Храме подобно тому, как Он пребывал в скинии.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Многие цари из рода Давида не были верны завету Бога с Давидом. Бог оставался верен всем Своим заветам со Своим народом.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Пророки обличали правителей, которые не были верны Богу.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Царствование Соломона (1 ­– 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Израиль разделяется на два царства при Ровоаме и Иеровоаме (12 ­– 14).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Цари Северного Царства и цари Южного Царства (15 – 22).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