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HAB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Аввакума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Аввакума?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Аввакума</w:t>
      </w:r>
      <w:r>
        <w:rPr>
          <w:lang w:val="ru_RU" w:bidi="ru_RU"/>
        </w:rPr>
        <w:t xml:space="preserve"> относится к книгам израильских пророков. В ней собраны молитвы Аввакума и ответы Бога на них.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Аввакум молился Богу о Южном Царстве. Бог ответил через вавилонян. 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Неизвестно, из какого города был Аввакум. Также ничего не известно о его семье. Аввакум молился Богу до того, как вавилоняне разрушили Иерусалим в 586 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Молитвы Аввакума и ответы Бога записаны в виде поэтических речей.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сам пророк Аввакум написал эту книгу.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Южного Царства (Иудеи).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Аввакума?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ободрить Божий народ, когда он молился Богу. Они должны быть полностью честными с Богом. Им следует ждать ответа от Бога. Они должны верить, что Бог сделает то, что обещал.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предупредить жителей Южного Царства о том, что Бог наведёт на них суд. Он наведёт суд на тех, кто плохо относится к другим людям.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дать ободрение народам, угнетаемые могущественными царствами, такими как Вавилон. Бог обещал спасти их и совершить суд над Вавилоном.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хочет, чтобы Его народ молился Ему. Он отвечает Своему народу.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— Владыка, обладающий полной властью над всем творением. В том числе и над людьми.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вершит суд над Своим народом и всеми народами за плохое обращение с другими людьми.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спасает тех, кто доверяет Ему как своему Спасителю.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Первая молитва Аввакума и ответ Бога (1:1–11).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Вторая молитва Аввакума и ответ Бога (1:12 – 2:20).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Третья молитва Аввакума (3).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