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2CH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Вторая книга Паралипоменон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Вторая книга Паралипоменон?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Вторая книга Паралипоменон — это повествование об истории Израиля. Эти события происходили между 970 по 538 гг. до н.э. Рассказы об этих событиях передавались из поколения в поколение на протяжении сотен лет в израильских и иудейских семьях.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Ездра записал некоторые из этих рассказов. Полагают, что они были записаны около 430 г. до н.э. Это произошло после того, как некоторые иудеи вернулись в Иудею из Вавилонского плена.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рассказы были записаны другими иудеями.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Первая и Вторая книги Паралипоменон первоначально были одной книгой. Позднее её разделили на две части. Большинство событий и рассказов, описанные в книгах Паралипоменон, также записаны в Первой, Второй, Третьей и Четвёртой книгах Царств.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иудеев, которые вернулись в Иудею. Они долгое время жили в изгнании в Вавилоне.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Вторая книга Паралипоменон?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иудеям об их истории как Божьего народа.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иудеям о том, что Бог оставался верным Своим заветам со Своим народом.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вдохновить всех иудеев следовать примеру Давида в послушании Богу и поклонении только Ему.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Храм был построен. Но спустя много лет он был разрушен.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Некоторые цари следовали примеру Давида, повинуясь Богу и верно поклоняясь Ему. Другие цари отказывались повиноваться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хотел, чтобы все люди поклонялись Ему всем сердцем.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остался верен Своему обещанию, что царская династия из рода Давида не прервётся.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Царствование Соломона (1 – 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Южное Царство (10 – 36).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