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Resource: Biblica Study Notes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Biblica Study Notes (Book Intros)</w:t>
      </w:r>
      <w:r>
        <w:rPr>
          <w:lang w:val="ru_RU" w:bidi="ru_RU"/>
        </w:rPr>
        <w:t xml:space="preserve"> © 2023 Biblica Inc. Released under CC BY-SA 4.0 license. </w:t>
      </w:r>
      <w:r>
        <w:rPr>
          <w:lang w:val="ru_RU" w:bidi="ru_RU"/>
        </w:rPr>
        <w:t>Biblica Study Notes</w:t>
      </w:r>
      <w:r>
        <w:rPr>
          <w:lang w:val="ru_RU" w:bidi="ru_RU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</w:t>
      </w:r>
      <w:r>
        <w:rPr>
          <w:lang w:val="ru_RU" w:bidi="ru_RU"/>
        </w:rPr>
        <w:t>Biblica Study Notes</w:t>
      </w:r>
      <w:r>
        <w:rPr>
          <w:lang w:val="ru_RU" w:bidi="ru_RU"/>
        </w:rPr>
        <w:t xml:space="preserve"> © 2023 Biblica Inc. Released under CC BY-SA 4.0 license by Mission Mutual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pStyle w:val="Heading1"/>
      </w:pPr>
      <w:r>
        <w:rPr>
          <w:lang w:val="ru_RU" w:bidi="ru_RU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JOL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 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Книга пророка Иоиля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Что из себя представляет Книга пророка Иоиля?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Книга пророка Иоиля относится к книгам израильских пророков. В неё входят пророчества от Бога, сказанные пророком Иоилем.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Большинство пророчеств относится к народу и священникам Южного Царства.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Неизвестно, из какого города был сам Иоиль и когда он произнёс эти пророчества.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В пророчествах говорится о нашествии саранчи на землю Иудеи. В них говорится о времени суда и времени благословения. В них также говорится о событиях, которые ещё не произошли.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Пророчества были записаны в виде поэтических речей.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Считается, что эти пророчества записал сам пророк Иоиль.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Авторы Нового Завета понимали, что некоторые пророчества Иоиля исполнились в день Пятидесятницы. Именно в Пятидесятницу Иисус дал Святого Духа Своим последователям.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Для кого была написана эта книга?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Для народа Южного Царства (Иудеи).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Для чего была написана Книга пророка Иоиля?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Чтобы оплакивать нашествие саранчи, которая уничтожила все посевы.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Чтобы призвать Божий народ вернуться к Богу и покаяться в своих грехах.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Чтобы показать желание Бога благословить всех людей, которые Ему служат.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Основные идеи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Бог совершает суд над Своим народом и над всеми народами за их грехи.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Бог желает, чтобы все люди отвернулись от греха. Он стремится к тому, чтобы они были полностью преданы Ему.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День Господень — это время суда для одних. Для других это время благословения.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Содержание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Нашествие саранчи</w:t>
      </w:r>
      <w:r>
        <w:rPr>
          <w:lang w:val="ru_RU" w:bidi="ru_RU"/>
        </w:rPr>
        <w:t xml:space="preserve"> </w:t>
      </w:r>
      <w:r>
        <w:rPr>
          <w:b/>
          <w:lang w:val="ru_RU" w:bidi="ru_RU"/>
        </w:rPr>
        <w:t>как день Господень</w:t>
      </w:r>
      <w:r>
        <w:rPr>
          <w:lang w:val="ru_RU" w:bidi="ru_RU"/>
        </w:rPr>
        <w:t xml:space="preserve"> </w:t>
      </w:r>
      <w:r>
        <w:rPr>
          <w:b/>
          <w:lang w:val="ru_RU" w:bidi="ru_RU"/>
        </w:rPr>
        <w:t>(1).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Нашествие армий как день Господень (2:1–27).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Суд Божий над народами как день Господень (2:28 – 3:21).</w:t>
      </w:r>
      <w:r>
        <w:rPr>
          <w:lang w:val="ru_RU" w:bidi="ru_RU"/>
        </w:rPr>
      </w:r>
      <w:r>
        <w:rPr>
          <w:lang w:val="ru_RU" w:bidi="ru_RU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_RU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