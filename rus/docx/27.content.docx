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DAN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пророка Даниила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пророка Даниила?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пророка Даниила относится к книгам израильских пророков. Это собрание пророчеств, посланий и видений от Бога. В неё также входят письма и молитвы.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Большинство рассказов посвящено Даниилу. Есть также рассказы о Сидрахе, Мисахе, Авденаго и о царях Вавилона и Персии. Бог дал Даниилу видения и пророчества. Некоторые пророчества относятся ко времени жизни Даниила. Другие пророчества относятся ко времени после жизни Даниила.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Даниил был в первой группе иудеев, живших в изгнании в Вавилоне. Даниил служил вавилонскому царю до тех пор, пока Персидское царство не захватило Вавилон. Затем он служил персидскому царю. Он служил примерно с 605 года по 535 гг.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сам Даниил записал эти истории, пророчества и видения.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Авторы Нового Завета понимали, что некоторые пророчества и видения Даниила исполнились в жизни и служении Иисуса.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иудеев, живущих в изгнании в Вавилоне.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пророка Даниила?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вдохновить иудеев рассказами о том, как Бог заботится о Своём народе во время изгнания.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привести примеры того, как иудеи оставались верными завету, заключённому на горе Синай. Они оставались верными Богу во время изгнания и когда к ним относились плохо.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напомнить иудеям о силе и власти Бога. Это ободрит их, когда они столкнутся со страданиями из-за земных правителей.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обладает полной властью и могуществом над всем, что есть на небе и на земле. Он будет действовать, чтобы положить конец изгнанию Своего народа в Вавилоне. Однажды Он будет править вечно как Царь.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Даниил, Сидрах, Мисах, и Авденаго оставались верными завету, заключённому на горе Синай. Они делали это даже тогда, когда жили вдали от Иерусалима и Храма.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Рассказы о Данииле и его трёх друзьях (1 – 6).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Видения и пророчества, данные Даниилу о будущем (7 – 12).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