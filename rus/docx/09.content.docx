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1SA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Первая книга Царств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Первая книга Царств?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Первая книга Царств — это повествование об истории Израиля. Считается, что эти события происходили между 1100 и 931 гг. до н.э. Рассказы об этих событиях передавались из поколения в поколение на протяжении сотен лет в израильских и иудейских семьях.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Считается, что некоторые из этих рассказов записал пророк Самуил.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Остальные были записаны другими израильтянами.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 xml:space="preserve">Первоначально Самуил составил одну книгу, которая называлась Книгой пророка Самуила. Но позднее её разделили на две книги, известные в русских переводах как Первая и Вторая книги Царств, а в других переводах как Первая книга Самуила и Вторая книга Самуила. 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кого была написана эта книга?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Для народа Израиля.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была написана Первая книга Царств?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описать конец периода правления судей Израилевых. Самуил был последним судьёй.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описать начало правления царей в Израиле. Саул был первым царём, а Давид — вторым.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Первая, Вторая, Третья и Четвёртая книги Царств — это четыре части одной истории. Вместе они описывают период в более 400 лет истории Израиля.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Самуил верно служил Богу и народу Израиля.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Когда израильтяне захотели иметь земного царя, они отказались от правления Самого Бога.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Такие вожди, как Илия и Саул, страдали, когда не были верны Богу.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Жизнь и служение Самуила как священника, пророка и судьи (1 – 7).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Жизнь и царствование Саула (8 – 15).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Жизнь и служение Давида до того, как он стал царём (16 – 31).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