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3JN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Третье послание Иоанна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Третье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Третье послание Иоанна — это письмо. В письме не указано, кто его написал. Считается, что его написал апостол Иоанн. Стиль написания этого письма очень похож на Первое и Второе послания Иоанна.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Иоанн написал это послание примерно в 90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три послания, которые, как считается, написал Иоанн. Это третье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Третье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Верующему по имени Гай. Считается, что Гай был руководителем домашней церкви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Третье послание Иоанна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Третье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попросить Гая помочь неким верующим, которые путешествовали.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предостеречь Гая не быть как другой церковный лидер по имени Диотреф.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Оставаться верным истине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Служение другим верующим и совместное служение с ними.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Делать добро.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Иоанн ободряет Гая (1:3–8).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Иоанн предостерегает против Диотрефа (1:9–11).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Хороший пример Димитрия (1:12).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(1:13–15).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