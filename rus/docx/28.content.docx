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HOS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Осии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Осии?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Осии относится к книгам израильских пророков. В неё входят пророчества и рассказы из жизни самого пророка Осии.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пророчеств относятся к народу и правителям Северного Царства.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Эти пророчества произносились на протяжении многих лет. Осия пророчествовал во время правления последних семи царей Северного Царства. Он пророчествовал примерно с 750 до 722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Эти пророчества говорят о событиях тех лет. В том числе о том, как Ассирия захватила Северное Царство в 722 году до н.э. В них также говорится о событиях, которые ещё не произошли.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Пророчества были записаны в виде поэтических речей.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некоторые части этой книги записал сам пророк Осия. Остальные части были записаны другими израильтянами.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Авторы Нового Завета понимали, что некоторые пророчества Осии исполнились в жизни и служении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Северного Царства (Израиля).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Осии?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обвинить народ и правителей Северного Царства. Они не были верны завету, заключённому на горе Синай.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призвать их хранить верность Богу. Если бы они были верны Ему, Бог не навёл бы на них суд.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дать им надежду на будущее после времени суда. Надежда основывалась на верной любви Бога к ним.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Брак Осии был прообразом отношений между Богом и Северным Царством.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Проклятия за нарушение завета обрушатся на народ и вождей Северного Царства. Они будут уничтожены ассирийскими войсками. Это будет Божий суд над ними.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хотел, чтобы Его народ принял Его любовь свободно. Он обещал, что однажды в будущем это произойдёт.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Осия передаёт Божьи послания через пророческие действия (1 – 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Бог обвиняет и предостерегает Северное Царство (4 – 14).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