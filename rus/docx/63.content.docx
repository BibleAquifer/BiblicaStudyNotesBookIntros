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2JN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Второе послание Иоанна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Второе послание Иоанна?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Второе послание Иоанна — это письмо. В письме не указано, кто его написал. Считается, что его написал апостол Иоанн. Стиль написания этого письма очень похож на Первое послание Иоанна.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Иоанн написал это послание после написания Первого послания Иоанна. Предполагается, что он написал его примерно в 90 г.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Новый Завет включены три послания, которые, как считается, написал Иоанн. Это второе послание.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Второе послание Иоанна?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Точно не известно, кому адресовано Второе послание Иоанна. Считается, что Иоанн отправил его верующим церкви, которая собиралась в чьём-то доме. Предполагается, что эта домашняя церковь находилась в Ефесе.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Второе послание Иоанна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Второе послание Иоанна?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напомнить верующим о том, что Бог повелел им делать.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напомнить верующим истину об Иисусе.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предостеречь их, не позволять лжеучителям учить в церкви.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Верующие должны жить жизнью в любви.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Лжеучители утверждали, что Иисус не был человеком.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Верующие — это семья, потому что они принадлежат Богу и следуют учению Христа.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Иоанн ободряет и предостерегает верующих (1:4–11).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приветствия (1:12–13).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