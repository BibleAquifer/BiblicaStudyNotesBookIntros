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2CO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Второе послание к Коринфянам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Второе послание к Коринфянам?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Второе послание к Коринфянам — это письмо Павла. Павлу помог его записать Тимофей.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Павел написал это послание в конце своего пребывания в Ефесе. Это было во время его третьего путешествия. Считается, что он написал его между 55 и 57 гг.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Новый Завет включены два послания Павла к церкви в Коринфе. Это второе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Второе послание к Коринфянам?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Тем же людям, которые получили Первое послание к Коринфянам. Это были верующие в городе Коринф. Некоторые из них были иудеями, но большинство — язычниками. Некоторые были богатыми, а другие — бедными. Немногие из них знали Ветхий Завет.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всех верующих по всей провинции Ахаия.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Второе послание к Коринфянам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Второе послание к Коринфянам?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примирить Павла с коринфскими верующими.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объяснить труд Павла и показать, что он заслуживал уважения как апостол.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подробнее рассказать о том, о чём Павел говорил в Первом послании к Коринфянам.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Труд Павла как апостола и страдания, которые он претерпел.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Божье утешение для верующих в трудные времена.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Святая жизнь для христиан.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Новый завет и новое творение.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Пожертвование денег для нуждающихся верующих иудеев в Иерусалиме.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Приветствия (1:1–11).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</w:t>
      </w:r>
      <w:r>
        <w:rPr>
          <w:lang w:val="ru_RU" w:bidi="ru_RU"/>
        </w:rPr>
        <w:t xml:space="preserve"> </w:t>
      </w:r>
      <w:r>
        <w:rPr>
          <w:b/>
          <w:lang w:val="ru_RU" w:bidi="ru_RU"/>
        </w:rPr>
        <w:t>объясняет своё служение апостола (1:12 – 7:16).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Пожертвование для нуждающихся верующих иудеев в Иерусалиме (8 – 9).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снова говорит о своём служении апостола (10:1 – 13:10).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передаёт приветствия и прощается (13:11–14).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