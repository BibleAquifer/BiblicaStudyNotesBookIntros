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REV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Откровение апостола Иоанна Богослова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Откровение апостола Иоанна Богослова?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Откровение — это письмо. Оно относится к жанру апокалиптической литературы. В ней содержится много пророчеств. Автор назвал себя Иоанном. Считается, что это был апостол Иоанн.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книга Откровение была написана около 95 г. н.э. Она была написана во время правления римского императора Домициана.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была написана книга Откровение апостола Иоанна Богослова?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Семи церквям, находящимся в римских провинциях в Малой Асии. Сегодня эта территория известна как Турция.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Церквям в Ефесе, Смирне, Пергаме, Фиатире, Сардисе, Филадельфии и Лаодикии.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книга Откровение раскрывает истину об Иисусе. Она предназначена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Откровение апостола Иоанна Богослова?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поддержать верующих, которые страдали за веру в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побудить их отказаться верить в лжеучения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верующим надежду на Божье Царство сейчас и в будущем.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Только Бог достоин поклонения.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остановит все злые духовные силы и людей, которые им служат.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вернётся и будет судить всех людей и всех злых духов.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принесёт новое небо и новую землю.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Первое видение Иоанна. Иисус среди семи светильников (1:9 – 3:22).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Второе видение Иоанна (4 ­– 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Третье видение Иоанна (17:1 ­– 21:8).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Четвёртое видение Иоанна. Святой город (21:9 – 22:5).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слова (22:6–21).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