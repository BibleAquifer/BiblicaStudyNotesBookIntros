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JUD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Послание Иуды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Послание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Иуды?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Послание Иуды — это письмо Иуды, брата Иисуса.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Иуда написал его около 65 г. н.э.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Кому было написано Послание Иуды?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Точно не известно, кому было написано Послание Иакова. Предполагается, что оно было адресовано верующим иудеям.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Второе послание Петра и Послание Иуды во многом схожи. Возможно, Иуда писал тем же верующим, которые упоминаются во Втором послании Петра. Они жили в римских провинциях, которые ныне находятся на территории современной Турции.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Послание Иуды раскрывает истину об Иисусе. Оно предназначено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было написано Послание Иуды?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предупредить верующих о лжеучителях.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побуждать верующих укрепляться в вере.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призвать лжеучителей отвернуться от своего греха.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Держаться истинной веры и отвергать ложные учения.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Напоминание верующим, что нечестивые будут уничтожены.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Оставаться в Божьей любви.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Приветствие (1:1–2).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Распознавание лжеучителей (1:3–19).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Сохраняйте себя в Божьей любви (1:20–23).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Хвала Богу (1:24–25).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