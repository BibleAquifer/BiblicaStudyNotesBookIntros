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ZEP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пророка Софонии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пророка Софонии?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пророка Софонии относится к книгам израильских пророков. В неё входят пророчества от Бога, данные пророку Софонии.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Большинство пророчеств относятся к народу и правителям Южного Царства. Другие пророчества относятся к соседнему народу, окружавшему Южное Царство.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Софония пророчествовал в то время, когда Иосия был царём Южного Царства. Иосия правил с 640 по 609 гг. до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Пророчества были записаны в виде поэтических речей.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 xml:space="preserve"> Считается, что эти пророчества записал сам пророк Софония.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Южного Царства (Иудеи).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пророка Софонии?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призвать народ и правителей Южного Царства перестать грешить. Те, кто не изменит своих путей, будут уничтожены, когда Бог обрушит на них суд.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показать, насколько сильным является гнев Бога против греха.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ободрить людей из всех народов, которые были смирёнными и доверяли Богу.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показать, как Бог радуется и доволен людьми, которые Ему доверяют.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— Могучий Воин. Когда Он разгневается, Он совершит суд над всеми, кто отказывается отвернуться от греха. Он сделает это в день Господень.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— Господь и Царь над всеми людьми и народами. Люди из всех народов, поклоняющиеся Богу, будут наслаждаться благословениями завета.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добр. Он поступает правильно и справедливо. Он полон любви и радости.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Пророчества о суде над всем миром и Южным Царством (1:1 – 2:3).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Пророчества о суде над другими народами (2:4–15).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Другие пророчества о суде над всем миром и Южным Царством (3:1–8).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Пророчества надежды для тех, кто уповает на Бога (3:9–20).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