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Притчи?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Притчи относится к книгам еврейской мудрости и поэзии. Это собрание изречений и пословиц о том, как правильно жить.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изречения и пословицы передавались из поколения в поколение на протяжении сотен лет в семьях израильтян и иудеев.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Многие изречения и пословицы были написаны или собраны во время царствования Соломона. Другие притчи были написаны или собраны не только Соломоном, но и многими другими людьми. Среди них люди царя Езекии, Агур, Лемуил и другие мудрецы.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Почему поэзия, изречения и пословицы были собраны в книгу Притчи?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собрать вместе мудрые уроки, которые израильтяне усвоили за многие годы.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объяснить, что значит жить хорошо. Это относится к тому, что люди чувствуют, говорят и делают. Это касается того, как они принимают решения. Это касается отношений в семьях и общинах. Это касается дружбы, интимных отношений, денег, работы и деловых вопросов.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научить людей, как жить правильно. Это относится к каждому человеку, каждой семье, каждой этнической группе и к любому народу.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Жить хорошо — значит быть мудрым. Мудрость основывается на уважении к Богу и послушании Ему. Хорошая жизнь ведёт к успеху и миру.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Жить плохо — значит быть глупым. Глупость основана на гордости. Неправильная жизнь приводит к позору и бедам.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— Творец всего сущего и единственный истинный Бог. Все люди и все народы должны уважать Его и следовать Его путям.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Законы жизни, описанные в книге Притчи, применимы ко всем людям и народам. Эти законы не являются гарантией того, что жизнь всегда будет складываться по определённой схеме.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Цель книги Притчи (1:1–7).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Речи отца к сыну и поэзия о мудрости (1:8 – 9:18).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Притчи царя Соломона (10:1 – 22:16).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Изречения мудрых (22:17 – 24:34).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Притчи, собранные во времена Езекии (25 – 29).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Изречения, собранные другими авторами (30 – 31).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