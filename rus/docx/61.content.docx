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2PE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Второе послание Петра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Второе послание Петра?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Второе послание Петра — это письмо Петра.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Пётр написал это послание из Рима. Скорее всего, он написал его примерно в 67 г.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 Новый Завет включены два послания Петра. Это второе послание.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Кому было написано Второе послание Петра?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Точно не известно, кому было написано Второе послание Петра. Оно было адресовано верующим.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Возможно, это были те же верующие, к которым Пётр писал в Первом послании Петра. Они жили в римских провинциях, которые ныне находятся на территории современной Турции.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 xml:space="preserve">Церковь признала, что </w:t>
      </w:r>
      <w:r>
        <w:rPr>
          <w:lang w:val="ru_RU" w:bidi="ru_RU"/>
        </w:rPr>
        <w:t>Второе послание Петра раскрывает истину об Иисусе. Оно предназначено для всех людей во всём мире.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было написано Второе послание Петра?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противостоять людям, которые учили ложному об Иисусе.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вдохновить верующих жить так, чтобы угождать Богу.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помочь верующим быть готовыми ко второму пришествию Иисуса.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Благодать Божья делает верующих способными вести святую жизнь, даже когда они сталкиваются с трудностями.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Верующие должны продолжать расти в вере и не верить ложным учениям.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Иисус вернётся.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терпелив, потому что хочет, чтобы люди отвернулись от греха.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Приветствие (1:1–2).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Необходимость жить святой жизнью (1:3–11).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Необходимость помнить, на чём основана вера (1:12–21).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Отказ верить лжеучителям (2).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Последние дни и день Господень (3:1–16).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Заключительные приветствия (3:17–18).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