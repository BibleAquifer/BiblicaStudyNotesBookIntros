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Resource: Biblica Study Notes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Biblica Study Notes (Book Intros)</w:t>
      </w:r>
      <w:r>
        <w:rPr>
          <w:lang w:val="ru_RU" w:bidi="ru_RU"/>
        </w:rPr>
        <w:t xml:space="preserve"> © 2023 Biblica Inc. Released under CC BY-SA 4.0 license. </w:t>
      </w:r>
      <w:r>
        <w:rPr>
          <w:lang w:val="ru_RU" w:bidi="ru_RU"/>
        </w:rPr>
        <w:t>Biblica Study Notes</w:t>
      </w:r>
      <w:r>
        <w:rPr>
          <w:lang w:val="ru_RU" w:bidi="ru_RU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lang w:val="ru_RU" w:bidi="ru_RU"/>
        </w:rPr>
        <w:t>Biblica Study Notes</w:t>
      </w:r>
      <w:r>
        <w:rPr>
          <w:lang w:val="ru_RU" w:bidi="ru_RU"/>
        </w:rPr>
        <w:t xml:space="preserve"> © 2023 Biblica Inc. Released under CC BY-SA 4.0 license by Mission Mutual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pStyle w:val="Heading1"/>
      </w:pPr>
      <w:r>
        <w:rPr>
          <w:lang w:val="ru_RU" w:bidi="ru_RU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OBA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 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Книга пророка Авдия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Что из себя представляет Книга пророка</w:t>
      </w:r>
      <w:r>
        <w:rPr>
          <w:lang w:val="ru_RU" w:bidi="ru_RU"/>
        </w:rPr>
        <w:t xml:space="preserve"> </w:t>
      </w:r>
      <w:r>
        <w:rPr>
          <w:b/>
          <w:lang w:val="ru_RU" w:bidi="ru_RU"/>
        </w:rPr>
        <w:t>Авдия?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Книга пророка Авдия относится к книгам израильских пророков. В неё входят пророчества от Бога, данные пророку Авдию.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Большинство пророчеств относится к народу Едома.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Неизвестно, из какого города был Авдий. Также ничего не известно о его семье. Остаётся неясным, когда он произнёс эти пророчества. Считается, что он пророчествовал после разрушения Иерусалима вавилонянами. Это произошло в 586 г. до н.э.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Эти пророчества говорят о суде над Едомом. В них также говорится о времени благословения для Божьего народа.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Пророчества были записаны в виде поэтических речей.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Считается, что эти пророчества записал сам пророк Авдий.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Для кого была написана эта книга?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Для народа Южного Царства (Иудеи).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Для чего была написана Книга пророка Авдия?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Чтобы показать Божий гнев против Едома и других народов. Эти народы действовали с гордостью и плохо обращались с другими народами.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Чтобы ободрить потомков Иакова. Бог совершит суд над теми, кто плохо с ними обращается. Бог всегда рядом с потомками Иакова и будет править как Царь.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Основные идеи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Бог совершает суд над всеми народами, которые плохо обращаются с другими людьми.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День Господень — это время суда для одних. Для других — это время благословения.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Однажды Бог будет полностью править как Царь над всеми народами.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Содержание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Пророчества о суде над Едомом и всеми народами (1:1–16).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Пророчества надежды о Божьем Царстве (1:17–21).</w:t>
      </w:r>
      <w:r>
        <w:rPr>
          <w:lang w:val="ru_RU" w:bidi="ru_RU"/>
        </w:rPr>
      </w:r>
      <w:r>
        <w:rPr>
          <w:lang w:val="ru_RU" w:bidi="ru_RU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_RU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