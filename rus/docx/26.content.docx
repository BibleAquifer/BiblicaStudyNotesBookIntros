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EZK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Книга пророка Иезекииля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пророка Иезекииля?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пророка Иезекииля относится к книгам израильских пророков. Это собрание пророчеств от Бога. В неё входят видения, которые Бог дал пророку Иезекиилю, и истории из жизни самого пророка.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Большинство пророчеств касалось народа и правителей Южного Царства.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Эти пророчества были обращены к группе иудеев, живущих в изгнании в Вавилоне. Иезекииль пророчествовал на протяжении более 20 лет. Он пророчествовал между 590 и 571 г. до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Пророчества Иезекииля говорят о событиях, которые произошли при его жизни. Они также затрагивают события, которые произошли гораздо позднее. Сюда же относятся события, произошедшие после того, как Персия захватила Вавилон. В том числе есть пророчества о событиях, которые ещё не произошли.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Большинство пророчеств записаны в виде поэтических гимнов или рассказов.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Авторы Нового Завета понимали, что некоторые пророчества Иезекииля исполнились в жизни и служении Иисуса.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иудеев, живущих в изгнании в Вавилоне.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пророка Иезекииля?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убедить иудеев в Вавилоне принять суд, который Бог совершил над Южным Царством.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убедить их отвернуться от греха и верно следовать за Богом.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дать им надежду на их будущее. Надежда основывалась на новом завете, который Бог заключит с ними.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свят и является Царём, обладающим властью над всеми народами. Он хочет, чтобы все люди и все правители были смирёнными и служили Ему.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совершил суд над Южным Царством из-за грехов и злых дел его жителей. Он проявил милость, не позволив уничтожить весь Свой народ.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сделает Свой народ способным сохранять верность Ему, заключив с ним новый завет.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Бог призывает Иезекииля быть пророком (1 – 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Видения и пророчества о суде над Южным Царством (4 – 24).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Пророчества о суде над другими народами (25 – 32).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Видения и пророчества надежды для Божьего народа (33 – 48).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