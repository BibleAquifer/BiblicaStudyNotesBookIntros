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EST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Есфирь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Есфирь?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Есфирь — это повествование о событиях в истории иудеев во времена Персидского господства. События произошли между 486 и 465 гг. до н.э. Рассказы об этих событиях передавались в иудейских семьях из поколения в поколение на протяжении сотен лет.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эту историю записал Мардохей.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иудеев, живущих в Персидской империи, и всех евреев, живших после них.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Есфирь?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жизни иудеев в Персидской империи.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объяснить историю праздника Пурим.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Враги иудеев хотели полностью их уничтожить.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Иудеи были спасены от своих врагов.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Во время праздника Пурим празднуется спасение иудеев.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Есфирь становится царицей в Персидской империи (1 – 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Злые замыслы Амана против Мардохея и иудеев (3 – 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Мудрый и хитроумный план Есфири (5 – 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Спасение иудеев (8 – 10).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