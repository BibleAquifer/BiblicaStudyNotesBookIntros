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1TI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Первое послание к Тимофею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Первое послание к Тимофею?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Первое послание к Тимофею — это письмо Павла.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его около 64 года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Новом Завете находятся два послания Павла к Тимофею. Это первое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Первое послание к Тимофею?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Тимофею, когда он трудился и служил в церкви в Ефесе.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Первое послание к Тимофею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Первое послание к Тимофею?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научить Тимофея, как руководить церковью в Ефесе.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помочь Тимофею справиться с людьми, которые учили неправде.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побудить Тимофея оставаться сильным и продолжать расти в своей вере.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Наставить Тимофея использовать свои дары Духа для верного служения церкви.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Как жить и поклоняться Богу в святости.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как посредник между Богом и людьми.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Противостояние лжеучителям и сохранение веры в Бога (1:3–20).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Богослужения в Ефесе (2).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Руководители церкви в Ефесе (3).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Тимофей как пример для других верующих (4).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Наставления Тимофею о том, как работать с различными группами в церкви (5:1 – 6:19)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наставления (6:20–21).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