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1JN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 Yohana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1 Yohana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1 Yohana ni barua. Barua haijasema ni nani mwandishi. Inadhaniwa kuwa mtume Yohana aliandika. Namna barua ilivyoandikwa ni kama injili ya Yohana.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Yohana aliandika barua hii baada ya kuandika injili ya Yohana. Inadhaniwa kwamba aliandika kati ya miaka ya 85 na 90 Baada ya Kristo (BK).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tatu ambazo zinadhaniwa kuandikwa na Yohana. Hii ni barua ya kwanza.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 xml:space="preserve"> Kitabu cha 1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Yohana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Haijulikani hasa ni nani kitabu cha 1 Yohana kiliandikiwa. Inadhaniwa kwamba Yohana aliituma kwa waumini katika eneo la Efeso.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1 Yohana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1 Yohana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Kupinga walimu ambao walifundisha kwamba Yesu hakuwa mwanadamu na Mwana wa Mungu.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Kufundisha kuhusu imani katika Yesu.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ni upendo.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Wale wanaomjua Mungu na kuonyesha upendo kwa wengine ni watoto wa Mungu.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ni binadamu kikamilifu na Mungu kikamilifu.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alilipa kwa ajili ya dhambi za watu.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Neno la Uzima likawa mwanadamu (1:1–4).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Nuru na giza, kupenda na kuchukia (1:5 – 2:28).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Watoto wa Mungu na watoto wa shetani (2:29 – 3:24).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Kujaribu roho (4:1–6).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Upendo wa Mungu umekamilika (4:7–21).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Yesu ni Mungu wa jweli na mtoaji wa uzima wa milele (5).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