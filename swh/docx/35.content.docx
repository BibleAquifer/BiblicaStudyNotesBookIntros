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HAB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Habakuki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Habakuki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Habakuki ni kitabu cha manabii wa Israeli. Ni mkusanyiko wa maombi ya Habakuki na majibu ya Mungu kwake.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Maombi ya Habakuki yalihusu Mungu na ufalme wa kusini. Majibu ya Mungu yalihusu Wababeli.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ni mji gani Habakuki alitoka au familia yake ilikuwa nani. Habakuki alizungumza maombi haya kabla ya Wababeli kuharibu Yerusalemu mwaka wa 586 Kabla ya Kristo (KK).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Maombi ya Habakuki na majibu ya Mungu yaliandikwa kama mashairi.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Habakuki aliyaandika.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watu wa ufalme wa kusini wa Yuda.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Habakuki aliandikwa?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watu wa Mungu wanapomuomba Mungu. Wanapaswa kuwa waaminifu kabisa kwa Mungu. Wanapaswa kusubiri Mungu ajibu. Wanapaswa kuamini kwamba Mungu atafanya kile alichoahidi kufanya.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Kukumbusha watu wa ufalme wa kusini kwamba Mungu angeleta hukumu dhidi yao. Angeleta hukumu dhidi ya wale waliowatendea wengine vibaya.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Kuhamasisha makundi ya watu yanayotendewa vibaya na serikali zenye nguvu kama Babuloni. Mungu anaahidi kuwaokoa na kuleta hukumu dhidi ya Babuloni.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anataka watu wake wamuombe. Anajibu watu wake.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Mtawala mwenye mamlaka kamili juu ya viumbe vyote. Hii inajumuisha wanadamu.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analeta hukumu dhidi ya watu wake na makundi yote ya watu kwa kuwatendea wengine vibaya.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huokoa watu wanaomwamini kuwa Mwokozi wao.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Maombi ya kwanza ya Habakuki na jibu la Mungu (1:1–11).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Maombi ya Pili ya Habakuki na Jibu la Mungu (1:12 – 2:20).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Maombi ya tatu ya Habakuki (3).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