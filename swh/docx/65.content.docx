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JUD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Yuda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Yuda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Yuda ni barua kutoka kwa ndugu yake Yesu, Yuda.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Yuda alichaandika karibu mwaka wa 65 Baada ya Kristo (BK).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Yuda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Haijulikani hasa kitabu cha Yuda kiliandikiwa nani. Inadhaniwa kuwa ilikuwa kwa waumini wa Kiyahudi.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Barua za 2 Petro na Yuda zinafanana kwa njia nyingi. Yuda huenda alikuwa akiandika kwa waumini wale wale waliotajwa katika 2 Petro. Walikuwa katika eneo la Kirumi ambalo sasa linajulikana kama Uturuki.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Yuda anashiriki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Yuda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Kutahadharisha waumini kuhusu walimu wa uongo.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Kuhimiza waumini kukua na kuwa na nguvu katika imani.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Kuwakaribisha walimu wa uongo kugeuka kutoka kwa dhambi zao.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Kushikilia imani ya kweli na kukataa kuamini mafundisho ambayo ni ya uongo.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Kuwakumbusha waumini kwamba watu wasiomcha Mungu wataangamizwa.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Kubaki katika upendo wa Mungu.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(1:1–2).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Kuwatambua walimu wa uongo (1:3–19).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Kukaa pamoja kwa kubaki katika upendo wa Mungu (1:20–23).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Sifa kwa Mungu (1:24–25).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