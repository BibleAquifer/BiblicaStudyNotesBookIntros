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HAG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Hagai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Hagai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Hagai ni kitabu cha manabii wa Israeli. Ni mkusanyiko wa ujumbe kutoka kwa Mungu ambao Hagai alizungumza.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Ujumbe ulikuwa kuhusu nchi ya Yuda wakati serikali ya Uajemi ilikuwa ikidhibiti. Walikuwa sehemu ya hadithi iliyoelezwa katika Ezra sura ya 1 hadi 6. Ujumbe pia ulikuwa ahadi kuhusu matukio yaliyotokea baada ya wakati huo.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Hagai alizungumza ujumbe huu katika mwaka wa 520 Kabla ya Kristo (KK). Huo ulikuwa mwaka wa Pili ambapo Dario alikuwa mfalme wa Uajemi.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Hagai aliandika ujumbe huu.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Waandishi wa Agano Jipya walielewa kwamba baadhi ya unabii wa Hagai ulitimizwa katika maisha na kazi ya Yesu.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hiki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Zerubabeli, Yoshua na Wayahudi waliokuwa wamerudi Yuda. Walikuwa wameishi uhamishoni Babuloni kwa miaka mingi.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Hagai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Kuwakumbusha Wayahudi kuwa waaminifu kwa agano la Mlima Sinai baada ya uhamisho.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Kurekodi ujumbe uliosaidia Wayahudi kumaliza kujenga hekalu.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Kuhamasisha Wayahudi kwa sababu Mungu alibaki Mwaminifu kwa agano lake na Daudi.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alibaki Mwaminifu kwa agano la Mlima Sinai na kwa agano lake na Daudi. Alibaki Mwaminifu kwa maagano haya baada ya wakati wa uhamisho.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 Mwaminifu kwa agano la Mlima Sinai kulisababisha baraka za agano. Kutokuwa Mwaminifu kulisababisha laana za agano.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alitaka Wayahudi wajenge upya hekalu. Ilikuwa sehemu ya mpango wa Mungu kubariki mataifa yote.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Roho wa Mungu huwapa watu uwezo wa kumtii Mungu kwa uaminifu.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kuhusu kuwa Mwaminifu kwa agano la Mlima Sinai (1:1 – 2:19).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Ujumbe wa matumaini kuhusu agano la Mungu na Daudi (2:20–23).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