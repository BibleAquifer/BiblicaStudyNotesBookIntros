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JOL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Yoeli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Yoeli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Yoeli ni kitabu cha manabii wa Israeli. Ni mkusanyiko wa ujumbe kutoka kwa Mungu ambao Yoeli alizungumza.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Ujumbe mwingi ulikuwa kuhusu watu na makuhani wa ufalme wa kusini.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Haijulikani Yoeli alikuwa kutoka mji gani au alizungumza ujumbe huu lini.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Ujumbe ni kuhusu janga la nzige katika nchi ya Yuda. Ni kuhusu nyakati za hukumu na nyakati za baraka. Pia ni kuhusu matukio ambayo hayajatokea bado.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Ujumbe uliandikwa kama mashairi.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Yoeli aliandika ujumbe huu.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Waandishi wa Agano Jipya walielewa kwamba baadhi ya unabii wa Yoeli ulitimizwa wakati wa Pentekoste. Pentekoste hiyo ilikuwa wakati Yesu alipomtuma Roho Mtakatifu kwa wafuasi wake.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hiki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Watu wa ufalme wa kusini wa Yuda.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Yoeli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Kuomboleza janga la nzige ambalo liliharibu mazao yote.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Kuwahimiza watu wa Mungu kumrudia Mungu na kutubu dhambi zao.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Kuonyesha tamaa ya Mungu ya kubariki watu wote wanaomtumikia.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analeta hukumu dhidi ya watu wake na dhidi ya makundi yote ya watu kwa ajili ya dhambi zao.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anatamani watu wote waache dhambi. Anatamani wajitoe kabisa kwake.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Siku ya Bwana ni wakati wa hukumu kwa wengine. Ni wakati wa baraka kwa wengine.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Tauni ya nzige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kama Siku ya Bwana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(1).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Jeshi la nzige kama Siku ya Bwana (2:1–27).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Hukumu ya Mungu dhidi ya mataifa kama Siku ya Bwana (2:28 – 3:21).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