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1TI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1 Timotheo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1 Timotheo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1 Timotheo ni barua kutoka kwa Paulo.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Paulo aliandika karibu mwaka wa 64 Baada ya Kristo (BK) 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Agano Jipya linajumuisha barua mbili kutoka kwa Paulo kwenda kwa Timotheo. Hii ni barua ya kwanza.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1 Timotheo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Timotheo wakati alikuwa akifanya kazi na kuhudumu katika kanisa huko Efeso.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Kitabu cha 1 Timotheo kinashiriki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1 Timotheo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Kumfundisha Timotheo jinsi ya kuongoza kanisa huko Efeso.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Kumsaidia Timotheo kushughulika na watu ambao walikuwa wakifundisha mambo ambayo hayakuwa ya kweli.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Kumtia moyo Timotheo kubaki imara na kuendelea kukua katika imani yake.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Kumfundisha Timotheo kutumia vipawa vyake kutoka kwa Roho kuhudumia kanisa kwa uaminifu.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Jinsi ya kuishi na kumwabudu Mungu kwa njia takatifu.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Yesu kama mpatanishi kati ya Mungu na watu.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(1:1–2).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Kupinga walimu wa uongo na kushikilia imani kwa Mungu (1:3–20).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Ibada za kuabudu katika Efeso (2).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Viongozi wa kanisa huko Efeso (3).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Timotheo kama mfano kwa waumini wengine (4).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Timotheo akishughulika na vikundi mbalimbali katika kanisa (5:1 – 6:19)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Maagizo ya mwisho (6:20–21).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