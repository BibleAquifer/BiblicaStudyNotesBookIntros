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HEB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Waebrania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Waebrania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Waebrania ni barua. Haijulikani ni nani aliyeandika. Inadhaniwa kwamba mwandishi alifanya kazi pamoja na Paulo.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Kitabu cha Waebrania kiliandikwa karibu mwaka wa 65 Baada ya Kristo (BK). Kiliandikwa kabla ya Yerusalemu na hekalu kuharibiwa mwaka wa 70 BK.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Waebrania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Haijulikani hasa ni nani Kitabu cha Waebrania kiliandikiwa. Inadhaniwa kuwa ilikuwa kwa jamii ya waumini wa Kiyahudi huko Rumi. Watu waliopokea barua hiyo walimfahamu mwandishi vizuri.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Kitabu cha Waebrania kinashiriki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Waebrania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Kuonyesha jinsi ahadi za maagano ya Mungu na Israeli zilivyotimizwa. Yalitimizwa katika maisha na kazi ya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Kuonyesha jinsi Yesu alivyoanzisha agano jipya.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Kueleza kwa nini wasomaji hawapaswi kuchagua imani na desturi za Kiyahudi badala ya kumfuata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Kuhimiza waumini ambao walikuwa wakitendewa vibaya kwa kumfuata Yesu.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ni nani na kile alichokamilisha.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Unabii wa Agano la Kale na ahadi zilizotimizwa katika agano jipya.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ni mkuu kuliko malaika, Mose, Aroni na makuhani baada ya Aroni. Yesu ni mkuu kuliko manabii wa zamani.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kama kuhani mkuu.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Kufurahia pumziko la Mungu.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Mifano ya imani.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Mungu anaonyesha kikamilifu yeye ni nani kupitia Mwana wake (1:1–4).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Mwana ni mkuu kuliko malaika (1:5 – 2:18).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Mwana ndiye kuhani mkuu ambaye ni mwaminifu na mwenye huruma tele (3:1 – 5:10).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Mwana ni kuhani kama Melkizedeki (5:11 – 10:39).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Haja ya kuwa na imani na kutokata tamaa (11:1 – 12:13).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Maagizo kuhusu kuishi pamoja kama jamii (12:14 – 13:21).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za mwisho (13:22–25).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