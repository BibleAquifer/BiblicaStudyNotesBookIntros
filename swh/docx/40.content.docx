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MAT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Mathayo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Mathayo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Injili ya Mathayo ni mkusanyiko wa hadithi kuhusu Yesu. Inajumuisha maneno na mafundisho ya Yesu. Hadithi na mafundisho yalipitishwa na wafuasi wa Yesu waliokuwa wakiishi na kufanya kazi naye.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Mathayo aliandika hadithi na mafundisho haya. Inadhaniwa kwamba aliyaandika kati ya miaka ya 60 na 65 Baada ya Kristo (BK).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Mathayo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 xml:space="preserve"> Wayahudi nchini Israeli wakati wa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injili ya Mathayo 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Mathayo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Kuonyesha Wayahudi kwamba Yesu ni Mfalme na Masihi ambaye Mungu alikuwa na ahadi ya kumtuma.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Kuwahimiza Wayahudi kumwamini Yesu na kumfuata kwa uaminifu.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Maisha na kazi ya Yesu yanatimiza unabii wa Agano la Kale kuhusu Masihi.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ana mamlaka kama mwalimu. Mathayo aliandika mafundisho ya Yesu katika ujumbe tano ndefu.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ni Mfalme wa ulimwengu wote.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alileta ufalme wa Mungu duniani.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Ukoo wa Yesu na kuzaliwa kwake (1 – 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Yesu anabatizwa na kujaribiwa (3 – 4).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Ujumbe wa kwanza wa Yesu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Mafundisho kwenye mlima (5 – 7).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Yesu anaonyesha ana mamlaka (8 – 9).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Ujumbe mrefu wa Yesu wa pili. Mafundisho kwa wanafunzi 12 (10).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Wengine wanaamini Yesu na wengine wanampinga (11 – 12).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Ujumbe wa tatu mrefu wa Yesu. Mafundisho kuhusu ufalme wa mbinguni (13).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Yesu anafanya miujiza na anakabiliwa na upinzani (14 – 17).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Ujumbe wa nne mrefu wa Yesu. Mafundisho kuhusu ufalme wa mbinguni na kuhusu kuwa muhimu (18).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Yesu anasafiri kwenda Yerusalemu na anaonya Yerusalemu (19 – 23).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Ujumbe wa tano mrefu wa Yesu. Mafundisho kutoka Mlima wa Mizeituni (24 – 25).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Siku za mwisho za Yesu, kifo na ufufuo (26:1 – 28:15).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Maagizo ya mwisho ya Yesu kwa wanafunzi wake (28:16–20).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