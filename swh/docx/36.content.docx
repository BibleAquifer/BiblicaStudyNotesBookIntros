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ZEP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Sefania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Sefania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Sefania ni kitabu cha manabii wa Israeli. Ni mkusanyiko wa ujumbe kutoka kwa Mungu ambao Sefania alizungumza.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Sehemu kubwa ya ujumbe ilikuwa inahusu watu na viongozi wa ufalme wa kusini. Baadhi ya ujumbe ulikuwa kuhusu mataifa yaliyokaa karibu na ufalme wa kusini.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Sefania alizungumza ujumbe huu wakati Yosia alipokuwa mfalme wa ufalme wa kusini. Yosia alitawala kuanzia mwaka wa 640 Kabla ya Kristo (KK) hadi mwaka wa 609 KK.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Ujumbe uliandikwa kama mashairi.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Sefania aliandika ujumbe huu.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hiki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 xml:space="preserve"> Watu wa ufalme wa kusini wa Yuda.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Sefania</w:t>
      </w:r>
      <w:r>
        <w:rPr>
          <w:lang w:val="sw_KE" w:bidi="sw_KE"/>
        </w:rPr>
        <w:t xml:space="preserve"> k</w:t>
      </w:r>
      <w:r>
        <w:rPr>
          <w:b/>
          <w:lang w:val="sw_KE" w:bidi="sw_KE"/>
        </w:rPr>
        <w:t>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Kutahadharisha watu na viongozi wa ufalme wa kusini kuacha kutenda dhambi. Wale ambao hawakubadilisha njia zao wangeteketezwa Mungu alipoleta hukumu dhidi yao.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Kuonyesha jinsi hasira ya Mungu dhidi ya dhambi ilivyo kali.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Kuhamasisha watu kutoka mataifa yote ambao walikuwa wanyenyekevu na waliomtumaini Mungu.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Kuonyesha furaha na shangwe ya Mungu kwa watu wanaomtumaini.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ni Shujaa Mwenye Nguvu. Atachukua hatua anapokasirika. Ataleta hukumu dhidi ya wote wanaokataa kugeuka kutoka dhambi. Atafanya hivyo kwenye Siku ya Bwana.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ni Bwana na Mfalme juu ya watu wote na makundi ya watu. Watu kutoka mataifa yote wanaomwabudu Mungu watafurahia baraka za agano.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ni mwema na hufanya yaliyo sawa na haki. Yeye amejaa upendo na furaha.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Ujumbe wa hukumu kuhusu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ulimwengu na ufalme wa kusini (1:1 – 2:3).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Ujumbe wa hukumu kuhusu mataifa mengine (2:4–15).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Ujumbe zaidi wa hukumu kuhusu dunia na ufalme wa kusini (3:1–8).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Ujumbe wa matumaini kuhusu wale wanaomtegemea Mungu (3:9–20).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