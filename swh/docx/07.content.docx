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JDG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Waamuzi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Waamuzi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Waamuzi ni simulizi ya matukio katika historia ya Israeli. Imeandikwa kama mkusanyiko wa hadithi. Hizi zilipitishwa ndani ya familia za Waisraeli na Wayahudi kwa miaka mingi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Hadithi hizi ziliandikwa na Waisraeli. Inadhaniwa kuwa baadhi ziliandikwa kati ya 1375 na 1050 Kabla ya Kristo (KK). Nyingine ziliandikwa baadaye.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hiki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 xml:space="preserve"> Watu wa Israeli.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kitabu cha Waamuzi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Kuonyesha kile kilichotokea kati ya makabila ya Waisraeli katika Kanaani baada ya Yoshua kufa.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Kurekodi hadithi za kazi za makabila kuwafukuza Wakanaani. Hadithi zinaonyesha jinsi Waisraeli hawakubaki waaminifu kwa agano la Mlima Sinai.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Kurekodi hadithi za viongozi 12 ambao waliitwa Waamuzi. Waliongoza katika maeneo mbalimbali ya taifa la Israeli.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Mpangilio wa dhambi, mateso na wokovu ulitokea tena na tena.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Mungu alitumia viongozi ambao walikuwa waaminifu kwake. Pia alitumia viongozi ambao hawakuwa waaminifu kwake.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Waisraeli walishindwa kuishi kama ufalme wa makuhani na taifa takatifu.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Waisraeli hawakuwafukuza Wakanaani wote (1).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Mfumo wa</w:t>
      </w:r>
      <w:r>
        <w:rPr>
          <w:lang w:val="sw_KE" w:bidi="sw_KE"/>
        </w:rPr>
        <w:t xml:space="preserve"> </w:t>
      </w:r>
      <w:r>
        <w:rPr>
          <w:b/>
          <w:lang w:val="sw_KE" w:bidi="sw_KE"/>
        </w:rPr>
        <w:t>dhambi, mateso na wokovu umeelezewa (2:1 – 3:6).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12 Waamuzi walioongoza baada ya Yoshua (3:7 – 16:31).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Waisraeli hawakuishi kama ufalme wa makuhani au taifa takatifu (17 – 21).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