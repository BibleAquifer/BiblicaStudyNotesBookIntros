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2JN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2 Yohana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2 Yohana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2 Yohana ni barua. Barua haijasema ni nani mwandishi. Inadhaniwa kuwa mtume Yohana aliandika. Njia ambayo barua imeandikwa ni kama 1 Yohana.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Yohana aliandika barua hii baada ya kuandika 1 Yohana. Inadhaniwa kwamba aliandika karibu mwaka wa 90 Baada ya Kristo (BK).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linajumuisha barua tatu ambazo zinafikiriwa kuandikwa na Yohana. Hii ni barua ya Pili.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2 Yohana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Haijulikani haswa ni nani kitabu cha 2 Yohana kiliandikiwa. Inadhaniwa kwamba Yohana aliituma kwa kanisa lililokutana nyumbani kwa mtu. Inadhaniwa kwamba kanisa hili lilikuwa katika eneo la Efeso.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2 Yohana 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2 Yohana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Kuwakumbusha waumini kile ambacho Mungu aliwaamuru kufanya.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Kuwakumbusha waumini kile ambacho ni kweli kuhusu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Kuwaonya wasiruhusu walimu wa uongo kufundisha katika kanisa.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Waumini wanapaswa kuishi maisha ya upendo.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Walimu wa uongo walifundisha kwamba Yesu hakuwa mwanadamu.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Waumini ni familia kwa sababu wanamtegemea Mungu na kufuata mafundisho ya Kristo.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Yohana anahimiza na kuwaonya waumini (1:4–11).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(1:12–13).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