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TIT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Tito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Tito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Kitabu cha Tito ni barua kutoka kwa Paulo.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Inadhaniwa kwamba Paulo aliiandika karibu mwaka wa 64 Baada ya Kristo (BK).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Tito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Tito alipokuwa akifanya kazi na kuhudumu katika makanisa huko Krete.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Wafuasi wa Yesu wanatambua kwamba Kitabu cha Tito kinashiriki ukweli kuhusu Yesu. Ni kwa ajili ya watu wote kila mahali.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Tito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Kumfundisha Tito jinsi ya kuongoza makanisa huko Krete.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Kutoa maelekezo wazi kuhusu kuchagua viongozi wa kanisa na jinsi wanavyopaswa kuwa.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Jinsi Habari Njema kuhusu Yesu inavyobadilisha maisha ya watu na jinsi wanavyotenda.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Kupanga makanisa huko Krete.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Kushughulika na watu wanaofundisha mambo ambayo si ya kweli.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Maisha matakatifu na kufanya mema.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(1:1–4).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Viongozi wa kanisa huko Krete (1:5–9).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Tatizo la walimu wa uongo (1:10–16).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Familia katika Krete (2).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Wema wa Mungu na kutenda mema kwa wengine (3:1–11).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za mwisho (3:12–15).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