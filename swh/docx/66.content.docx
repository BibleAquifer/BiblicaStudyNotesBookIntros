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REV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Ufunuo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</w:t>
      </w:r>
      <w:r>
        <w:rPr>
          <w:lang w:val="sw_KE" w:bidi="sw_KE"/>
        </w:rPr>
        <w:t xml:space="preserve"> </w:t>
      </w:r>
      <w:r>
        <w:rPr>
          <w:b/>
          <w:lang w:val="sw_KE" w:bidi="sw_KE"/>
        </w:rPr>
        <w:t>Ufunuo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Ufunuo ni barua. Ni maandiko ya kiapokaliptiki na yanajumuisha unabii. Mwandishi alijiita Yohana. Inadhaniwa kwamba huyu alikuwa mtume Yohana.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Ufunuo uliandikwa karibu mwaka wa 95 Baada ya Kristo (BK). Hii ilikuwa wakati Domitiano alipo kuwa mfalme wa Rumi.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Ufunuo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Makanisa saba katika eneo la Kirumi linaloitwa Asia Ndogo. Hii ni nchi inayojulikana sasa kama Uturuki.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Walikuwa makanisa ya Efeso, Smirna, Pergamo, Thiatira, Sardi, Filadelfia na Laodikia.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Ufunuo unashiriki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Ufunuo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Kuhimiza waumini ambao walikuwa wakitendewa vibaya kwa kumfuata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Kuwahimiza kukataa kuamini mafundisho ya uongo kuhusu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Kuwapa waumini tumaini kuhusu ufalme wa Mungu sasa na katika siku zijazo.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Ni Mungu pekee anayestahili kuabudiwa.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Mungu atakomesha nguvu zote za kiroho za uovu na wanadamu wanaowatumikia.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atarudi na atawahukumu watu wote na viumbe wote wa kiroho waovu.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Yesu ataleta mbingu mpya na dunia mpya.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Maono ya kwanza ya Yohana. Yesu katikati ya vinara saba vya taa (1:9 – 3:22).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Maono ya Yohana wa Pili (4 ­– 16).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Maono ya tatu ya Yohana (17:1 ­– 21:8).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Maono ya nne ya Yohana. Mji Mtakatifu (21:9 – 22:5).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Maneno ya mwisho (22:6–21).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