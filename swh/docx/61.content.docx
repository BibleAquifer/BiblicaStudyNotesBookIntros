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2PE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2 Petro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2 Petro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2 Petro ni barua kutoka kwa Petro.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Petro aliandika barua hii kutoka Rumi. Inadhaniwa kwamba aliandika karibu mwaka wa 67 Baada ya Kristo (BK).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mbili kutoka kwa Petro. Hii ni barua ya Pili.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2 Petro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Haijulikani hasa ni kwa nani kitabu cha 2 Petro kiliandikwa. Kiliandikwa kwa waumini.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Hawa huenda walikuwa waumini wale wale ambao Petro aliwaandikia katika 1 Petro. Walikuwa katika maeneo ya Kirumi yanayojulikana sasa kama Uturuki.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2 Petro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2 Petro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Kupinga watu ambao walikuwa wakifundisha mambo ya uongo kuhusu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Kuhimiza waumini kuishi kwa njia zinazompendeza Mungu.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Kuwasaidia waumini kuwa tayari kwa kurudi kwa Yesu.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Neema ya Mungu inawafanya waumini waweze kuishi maisha matakatifu hata wanapopingwa.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lazima waendelee kukua katika imani na wasiamini mafundisho ya uongo.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atarudi.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ni mvumilivu kwa sababu anataka watu waache dhambi.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Haja ya kuishi maisha matakatifu (1:3–11).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Kukumbuka imani inategemea nini (1:12–21).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Kukataa kuamini walimu wa uongo (2).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Siku za mwisho na siku ya Bwana (3:1–16).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(3:17–18).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