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JOS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Yoshua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Yoshua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Yoshua ni simulizi ya matukio katika historia ya Israeli. Kimeandikwa kama mkusanyiko wa hadithi. Hizi zilipitishwa ndani ya familia za Waisraeli na Wayahudi kwa miaka mingi.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Yoshua aliandika baadhi ya hadithi hizi karibu mwaka wa 1370 Kabla ya Kristo (KK).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Hadithi nyingine ziliandikwa na Waisraeli wengine.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hiki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Watu wa Israeli.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Yoshua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Kuonyesha jinsi makabila 12 yalivyokuja kuishi Kanaani. Hii ilikuwa wakati Yoshua alipokuwa kiongozi.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Kurekodi matendo makuu ya Mungu ya kufukuza mataifa yaliyokuwa Kanaani. Hivi ndivyo Mungu alivyotimiza ahadi yake ya kutoa ardhi kwa ukoo wa Abrahamu.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alileta hukumu dhidi ya Wakanaani.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alitimiza ahadi zake za kuwapa ardhi watoto wa Abrahamu, Isaka na Yakobo.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Waisraeli walijitolea tena kushika agano la Mlima Sinai.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Kuingia Kanaani (1:1 – 5:12).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Hukumu ya Mungu dhidi ya makundi ya watu katika Kanaani (5:13 − 12:24).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Ardhi iligawanywa kati ya Waisraeli (13 – 22).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Maneno ya mwisho ya Yoshua na kifo chake (23 – 24).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