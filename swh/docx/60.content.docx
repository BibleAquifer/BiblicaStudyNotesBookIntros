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Resource: Biblica Study Notes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Biblica Study Notes (Book Intros)</w:t>
      </w:r>
      <w:r>
        <w:rPr>
          <w:lang w:val="sw_KE" w:bidi="sw_KE"/>
        </w:rPr>
        <w:t xml:space="preserve"> © 2023 Biblica Inc. Released under CC BY-SA 4.0 license.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© 2023 Biblica Inc. Released under CC BY-SA 4.0 license by Mission Mutual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pStyle w:val="Heading1"/>
      </w:pPr>
      <w:r>
        <w:rPr>
          <w:lang w:val="sw_KE" w:bidi="sw_K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1PE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lang w:val="sw_KE" w:bidi="sw_KE"/>
        </w:rPr>
        <w:t xml:space="preserve"> 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1 Petro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cha 1 Petro ni nini?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Kitabu cha 1 Petro ni barua kutoka kwa Petro. Sila alimsaidia Petro kuiandika.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Inadhaniwa kwamba Petro aliandika barua hii kutoka Rumi. Inadhaniwa kwamba aliandika karibu mwaka wa 63 Baada ya Kristo (BK) 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Agano Jipya linajumuisha barua mbili kutoka kwa Petro. Hii ni barua ya kwanza.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cha 1 Petro kiliandikiwa nani?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Waumini katika maeneo ya Kirumi ya Ponto, Galatia, Kapadokia, Asia na Bithinia. Maeneo haya yako katika nchi inayojulikana sasa kama Uturuki.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Inadhaniwa kwamba wengi wa waumini hawa walikuwa Mataifa.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Wafuasi wa Yesu wanatambua kwamba kitabu cha 1 Petro kinashiriki ukweli kuhusu Yesu. Ni kwa ajili ya watu wote kila mahali.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Kwa nini kitabu cha 1 Petro kiliandikwa?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Kusaidia jamii ya wafuasi wa Yesu kuishi kwa uaminifu na busara.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Kuhimiza waumini ambao walikuwa wakiteseka na kutendewa vibaya kwa kumfuata Yesu.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Mawazo makuu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Kuwa na matumaini na kutokata tamaa wakati wa mateso.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Kila wakati kufanya mema hata inapokuwa ngumu.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Ushindi wa Yesu dhidi ya uovu na viumbe wote wa kiroho wabaya.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Muhtasari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Salamu (1:1–2).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Matumaini hai na mawe hai (1:3 – 2:10).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Maisha matakatifu miongoni mwa wasioamini (2:11 – 3:9).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Kuteseka kwa kumfuata Yesu (3:10 – 5:11).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Salamu za mwisho (5:12–14).</w:t>
      </w:r>
      <w:r>
        <w:rPr>
          <w:lang w:val="sw_KE" w:bidi="sw_KE"/>
        </w:rPr>
      </w:r>
      <w:r>
        <w:rPr>
          <w:lang w:val="sw_KE" w:bidi="sw_KE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w_KE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