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NUM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Números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Números?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Números es un relato de eventos en la historia de Israel. Está registrado como una colección de historias y leyes. Fueron transmitidas dentro de las familias israelitas y judías durante cientos de años. Dios dijo las leyes a Moisés y al pueblo de Israel.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Moisés escribió algunas de estas historias y leyes. Se piensa que las escribió entre los años 1450 y 1410 a.C.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Otros fueron escritos por otros israelitas.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el libro de Números?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Registrar el viaje de los israelitas desde el Monte Sinaí hasta la frontera de Canaán.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registrar más leyes de Dios para los israelitas.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registrar las listas de personas que fueron contadas.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línea familiar de Jacob se había vuelto muy grande.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israelitas sufrieron cuando desobedecieron a Dios y hablaron en su contra.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perdonó a los israelitas. Tuvo paciencia con ellos y les proveyó.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israelitas se preparan para dejar el Monte Sinaí (1 – 10).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israelitas hablan contra Dios y Moisés (11 – 12).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israelitas se niegan a entrar en Canaán (13 – 14).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Andando por el desierto (15 – 19).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Marchando desde Cades a las llanuras de Moab (20 – 21).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israelitas se preparan para entrar en Canaán (22 – 36).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