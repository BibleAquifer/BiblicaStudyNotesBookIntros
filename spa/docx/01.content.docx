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Biblica Study Notes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Biblica Study Notes (Book Intros)</w:t>
      </w:r>
      <w:r>
        <w:rPr>
          <w:lang w:val="es_ES" w:bidi="es_ES"/>
        </w:rPr>
        <w:t xml:space="preserve"> © 2023 Biblica Inc. Released under CC BY-SA 4.0 license.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es_ES" w:bidi="es_ES"/>
        </w:rPr>
        <w:t>Biblica Study Notes</w:t>
      </w:r>
      <w:r>
        <w:rPr>
          <w:lang w:val="es_ES" w:bidi="es_ES"/>
        </w:rPr>
        <w:t xml:space="preserve"> © 2023 Biblica Inc.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GEN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Génesis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¿Qué es el libro del Génesis?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Génesis es un relato del comienzo del mundo y de la nación de Israel. Génesis fue concebido como una colección de historias. Estas fueron transmitidas dentro de las familias israelitas y judías durante cientos de años.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Se cree que Moisés escribió algunas de estas historias. Se piensa que las escribió entre los años 1450 y 1410 a.C.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Otras partes de Génesis fueron escritas por otros israelitas.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¿Para quién fue escrito este libro?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el pueblo de Israel.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¿Por qué se escribió Génesis?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describir el inicio de la creación, los seres humanos, el pecado, la salvación y el pueblo de Israel. En el idioma griego, la palabra Génesis significa 'comienzo'.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Para mostrar que Dios es el Creador de toda la vida.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Ideas principales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Dios es bueno. Él creó un mundo bueno.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El pecado es malo. El resultado del pecado es la muerte.</w:t>
      </w:r>
    </w:p>
    <w:p>
      <w:pPr>
        <w:pStyle w:val="ListBullet"/>
        <w:spacing w:line="240" w:lineRule="auto"/>
        <w:ind w:left="720"/>
      </w:pPr>
      <w:r>
        <w:rPr>
          <w:lang w:val="es_ES" w:bidi="es_ES"/>
        </w:rPr>
      </w:r>
      <w:r>
        <w:rPr>
          <w:lang w:val="es_ES" w:bidi="es_ES"/>
        </w:rPr>
        <w:t>Dios está comprometido a bendecir su mundo y salvarlo del pecado, la muerte y el mal. Estableció pactos con Abraham, Isaac y Jacob y sus familias. Estos pactos eran parte del plan de Dios de bendición y salvación.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Estructura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El comienzo de la creación, los seres humanos y el pecado (1 – 3).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 historia de la familia de Adán y Eva (4 – 5).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 historia de Noé y su familia (6 – 11).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 historia de Abraham y su familia (12 – 25:18).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 historia de Isaac y su familia (25:19 – 28:9).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 historia de Jacob y su familia (28:10 – 36:43).</w:t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La historia de José y su familia (37 – 50).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