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NEH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Nehemías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Nehemías?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libro de Nehemías es un relato de la historia judía cuando el gobierno persa gobernaba. Estos eventos ocurrieron entre los años 445 y 430 a.C. Las historias sobre estos eventos se transmitieron dentro de las familias judías durante cientos de años.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Nehemías escribió parte de este relato. Se cree que Esdras escribió otras partes.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Otras partes fueron escritas por otros judíos.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libros de Esdras y Nehemías eran un solo libro cuando se escribieron por primera vez. Más tarde se dividieron en dos libros.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los judíos que habían regresado a Judá. Habían vivido en el exilio en Babilonia durante muchos años.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Nehemías?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continuar la historia de los judíos que regresaron a Judá desde Babilonia.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tener un relato de cómo se reconstruyó el muro alrededor de Jerusalén.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Como un registro de los judíos que acordaron seguir el pacto del Monte Sinaí.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judíos trabajaron juntos para reconstruir el muro de Jerusalén.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personas que no adoraban a Dios fielmente se opusieron a Nehemías y a los constructores.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pueblo de Dios se comprometió una vez más a ser fiel al pacto del Monte Sinaí.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Nehemías oraba constantemente y trabajaba arduamente para ayudar al pueblo de Dios a serle fiel.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Reconstrucción del muro de Jerusalén (1:1 – 7:3).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comunidad judía en Jerusalén (7:4 – 13:31).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