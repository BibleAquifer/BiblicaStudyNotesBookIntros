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PRO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Proverbios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Proverbios?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Proverbios es un libro de la sabiduría, poemas y canciones de Israel. Es una colección de poemas, dichos y proverbios sobre cómo vivir bien.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Estos poemas, dichos y proverbios se transmitieron durante cientos de años. Se transmitieron dentro de las familias israelitas y judías.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Muchos de estos poemas, dichos y proverbios fueron escritos o recopilados cuando Salomón era rey. Otros fueron escritos o recopilados por muchas otras personas además de Salomón. Estos incluyen a los hombres de Ezequías, Agur, Lemuel y otras personas sabias.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recopilaron los poemas, dichos y proverbios en el libro de Proverbios?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Reunir lecciones sabias que los israelitas habían aprendido a lo largo de muchos años.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Explicar lo que significa vivir bien. Esto se aplica a lo que las personas sienten, dicen y hacen. Se aplica a cómo toman decisiones. Se aplica a las relaciones en familias y comunidades. Se aplica a las amistades, el sexo, el dinero, el trabajo y los asuntos de negocios.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Enseñar a las personas a vivir bien. Esto se aplica a cada persona, cada familia, cada grupo de personas y cada nación.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Vivir bien significa ser sabio. La sabiduría se basa en respetar a Dios y obedecerle. Vivir bien conduce a tener éxito y paz.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No vivir bien significa ser insensato. La insensatez se basa en el orgullo. No vivir bien conduce a la vergüenza y los problemas.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es el creador de todas las cosas y es el único Dios verdadero. Todas las personas y todos los grupos de personas deben respetarlo y seguir sus caminos.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estándares de vida descritos en Proverbios se aplican a todas las personas y a todos los grupos de personas. Estos estándares no son promesas de que la vida siempre funcionará de esa manera.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propósito del libro de Proverbios (1:1–7).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Discursos de un padre a su hijo y poemas sobre la sabiduría (1:8 – 9:18).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Proverbios del tiempo de Salomón (10:1 – 22:16).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Dichos de personas sabias (22:17 – 24:34).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Proverbios recopilados durante el tiempo de Ezequías (25 – 29).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Dichos y poemas recopilados por otros (30 – 31).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