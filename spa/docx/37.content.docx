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HAG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Hageo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Hageo?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Hageo es un libro de los profetas de Israel. Es una colección de mensajes de Dios que Hageo pronunció.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mensajes eran sobre la tierra de Judá cuando el gobierno persa estaba en control. Eran parte de la historia contada en Esdras, capítulos 1 al 6. Los mensajes también eran promesas sobre eventos que ocurrieron después de ese tiempo.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Hageo pronunció estos mensajes en el año 520 a.C. Ese fue el segundo año en que Darío fue rey de Persia.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Hageo escribió estos mensajes.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escritores del Nuevo Testamento entendieron que algunas de las profecías de Hageo se cumplieron en la vida y obra de Jesús.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Zorobabel, Josué y los judíos que habían regresado a Judá. Habían vivido en el exilio en Babilonia durante muchos años.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fue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escrito Hageo?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los judíos que sean fieles al pacto del Monte Sinaí después del exilio.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los mensajes que ayudaron a los judíos a terminar de construir el templo.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los judíos porque Dios permaneció fiel a su pacto con David.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permaneció fiel al pacto del Monte Sinaí y a su pacto con David. Mantuvo su fidelidad a estos pactos después del tiempo del exilio.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Ser fiel al pacto del Monte Sinaí conducía a las bendiciones del pacto. No ser fiel conducía a las maldiciones del pacto.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quería que los judíos reconstruyeran el templo. Era parte del plan de Dios para bendecir a todas las naciones.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Espíritu de Dios da a las personas la capacidad de obedecerlo fielmente.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Mensajes sobre ser fiel al pacto del Monte Sinaí (1:1 – 2:19).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Mensaje de esperanza sobre el pacto de Dios con David (2:20–23).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