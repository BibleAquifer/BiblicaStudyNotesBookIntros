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LEV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Levítico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Levítico?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Levítico es un relato de eventos en la historia de Israel. Fue escrito como una colección de muchas leyes y algunas historias que fueron transmitidas dentro de las familias israelitas y judías durante cientos de años. Dios le dijo las leyes a Moisés y al pueblo de Israel.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Moisés escribió algunas de estas leyes e historias. Se piensa que las escribió entre los años 1450 y 1410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fueron escritos por otros israelitas.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Levítico?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las leyes que Dios dio a los israelitas. Estas leyes eran parte del pacto de Dios con ellos. Trataban sobre adorar a Dios y vivir según su camino.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explicar las bendiciones y maldiciones del pacto del Monte Sinaí.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describir el trabajo de la línea familiar de Leví. En el idioma hebreo, Levítico significa "sobre los levitas". Su trabajo era guiar a los israelitas en la adoración a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Instrucciones para ofrendas y sacrificios.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Prácticas que distinguen a Israel de otras naciones.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Reglas para los sacerdotes y su trabajo especial.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Leyes sobre ofrendas y sacrificios (1 – 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sacerdotes comienzan a servir al Señor (8 – 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Leyes sobre ser limpio y puro (11 – 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Día de la expiación o el día en que se paga por el pecado (16).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Leyes sobre ser santo (17 – 27).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