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1SA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 Samuel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primer libro de Samuel?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primer libro de Samuel es un relato de la historia de Israel. Se cree que estos eventos ocurrieron entre los años 1100 y 931 a.C. Las historias sobre estos eventos se transmitieron durante cientos de años. Se transmitieron dentro de las familias israelitas y judías.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el profeta Samuel escribió algunas de estas historias.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Otros fueron escritos por otros israelitas.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Dos libros en la Biblia llevan el nombre de Samuel. Los dos libros habían sido uno solo cuando se escribieron por primera vez. Más tarde se dividieron en dos.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primer libro de Samuel?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el fin de Israel siendo liderado por jueces. Samuel fue el último juez.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el comienzo de Israel siendo gobernado por reyes. Saúl fue el primer rey y David fue el segundo rey.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primer y segundo libro de Samuel, y el primer y segundo libro de Reyes son cuatro partes de la misma historia. Juntos registran más de cuatrocientos años de la historia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Samuel sirvió a Dios y al pueblo de Israel fielmente.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Cuando los israelitas querían un rey humano, estaban negando a Dios como su Rey.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Líderes como Elí y Saúl sufrieron cuando no fueron fieles a Dios.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vida y obra de Samuel como sacerdote, profeta y juez (1 – 7).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vida y el reinado de Saúl como rey (8 – 15).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vida y el servicio de David antes de convertirse en rey (16 – 31).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