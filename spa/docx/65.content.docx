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JUD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Jude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Judas?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libro de Judas es una carta del hermano de Jesús, Judas.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Judas lo escribió alrededor del año 65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dirigido Judas?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No se sabe exactamente a quién fue dirigido Judas. Se cree que fue a creyentes judíos.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segundas cartas de Pedro y Judas son similares en muchos aspectos. Judas puede haber estado escribiendo a los mismos creyentes mencionados en la segunda Pedro. Estaban en el territorio romano que ahora se conoce como Turquía.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Judas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Judas?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Advertir a los creyentes sobre los falsos maestros.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los creyentes a fortalecerse en la fe.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Invitar a los falsos maestros a apartarse de su pecado.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Aferrarse a la verdadera fe y negarse a creer en enseñanzas que son falsas.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Recordando a los creyentes que las personas impías serán destruidas.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Permanecer en el amor de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Reconociendo a los falsos maestros (1:3–19).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Permanecer juntos en el amor de Dios (1:20–23).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Alabanza a Dios (1:24–25).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