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1KI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Reyes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primer libro de Reyes?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libro de Reyes es un relato de la historia de Israel. Estos eventos ocurrieron entre los años 970 y 850 a.C. Las historias sobre estos eventos se transmitieron durante cientos de años. Se transmitieron dentro de las familias israelitas y judías.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estas historias fueron escritas por los israelitas. Se cree que fueron escritas alrededor del año 560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y segundo libro de Reyes eran un solo libro cuando se escribieron por primera vez. Más tarde se dividieron en dos libros.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primer libro de Reyes?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Como un registro del gobierno de Salomón y las reglas de los reyes después de él.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Como un registro de cómo la nación de Israel se dividió en dos reinos.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cómo los reyes, profetas y el pueblo israelita fueron fieles a Dios o desobedecieron a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y el segundo libro de Samuel, y el primer y segundo libro de Reyes son cuatro partes de la misma historia. Juntos registran más de cuatrocientos años de la historia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usó el templo como usó la tienda sagrada.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Muchos reyes en la línea familiar de David no fueron fieles al pacto de Dios con David. Dios permaneció fiel a todos sus pactos con su pueblo.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profetas desafiaron a los gobernantes que no eran fieles a Dios.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reinado de Salomón (1 ­– 11).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Israel se divide en dos reinos: bajo Roboam y Jeroboam (12 ­– 14).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Reyes de las montañas del norte y reyes de las montañas del sur (15 – 22).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