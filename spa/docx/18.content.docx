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JOB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Trabajo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el libro de Job?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Job es un libro de sabiduría, poemas y canciones de Israel. Plantea muchas preguntas sobre el sufrimiento y ofrece algunas respuestas. Lo hace a través de una historia sobre Job, sus discursos, sus amigos y Dios. La mayor parte del libro está escrita como largos poemas.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historia de Job ocurrió en los tiempos en que vivieron Abraham, Isaac y Jacob. Tuvo lugar al este de la tierra de Israel.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No se sabe quién escribió el libro de Job ni cuándo se escribió.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¿Para quién fue escrito este libro?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el pueblo de Israel.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Job?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explicar diferentes maneras en que las personas sufren.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mostrar que Dios tiene más poder y autoridad que cualquier otra cosa o persona.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mostrar que Dios hace posible la vida para todo lo que ha creado.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Dar un ejemplo de alguien que permanece fiel a Dios cuando está sufriendo.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sufrimiento ocurre por muchas razones diferentes. No se puede explicar solo como el resultado del pecado de alguien.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seres humanos no pueden comprender completamente a Dios y sus acciones. Pueden confiar en que él ama todo lo que creó y hace el bien para sus criaturas.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Dios prueba a los seres humanos. Las pruebas pueden mostrar si una persona está verdaderamente comprometida con Dios.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Job es bendecido con éxito (1:1–5).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Job es puesto a prueba</w:t>
      </w:r>
      <w:r>
        <w:rPr>
          <w:lang w:val="es_ES" w:bidi="es_ES"/>
        </w:rPr>
        <w:t xml:space="preserve"> </w:t>
      </w:r>
      <w:r>
        <w:rPr>
          <w:b/>
          <w:lang w:val="es_ES" w:bidi="es_ES"/>
        </w:rPr>
        <w:t>(1 – 2).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Discursos de Job,</w:t>
      </w:r>
      <w:r>
        <w:rPr>
          <w:lang w:val="es_ES" w:bidi="es_ES"/>
        </w:rPr>
        <w:t xml:space="preserve"> </w:t>
      </w:r>
      <w:r>
        <w:rPr>
          <w:b/>
          <w:lang w:val="es_ES" w:bidi="es_ES"/>
        </w:rPr>
        <w:t>Elifaz, Bildad y Zofar (3 – 31).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 discurso de Eliú (32 – 37).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Discursos de Dios (38:1 – 42:6).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Job es bendecido con éxito nuevamente (42:7–17).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