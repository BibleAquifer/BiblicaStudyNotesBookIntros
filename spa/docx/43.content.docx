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Resource: Biblica Study Notes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Biblica Study Notes (Book Intros)</w:t>
      </w:r>
      <w:r>
        <w:rPr>
          <w:lang w:val="es_ES" w:bidi="es_ES"/>
        </w:rPr>
        <w:t xml:space="preserve"> © 2023 Biblica Inc. Released under CC BY-SA 4.0 license. </w:t>
      </w:r>
      <w:r>
        <w:rPr>
          <w:lang w:val="es_ES" w:bidi="es_ES"/>
        </w:rPr>
        <w:t>Biblica Study Notes</w:t>
      </w:r>
      <w:r>
        <w:rPr>
          <w:lang w:val="es_ES" w:bidi="es_ES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</w:t>
      </w:r>
      <w:r>
        <w:rPr>
          <w:lang w:val="es_ES" w:bidi="es_ES"/>
        </w:rPr>
        <w:t>Biblica Study Notes</w:t>
      </w:r>
      <w:r>
        <w:rPr>
          <w:lang w:val="es_ES" w:bidi="es_ES"/>
        </w:rPr>
        <w:t xml:space="preserve"> © 2023 Biblica Inc. Released under CC BY-SA 4.0 license by Mission Mutual</w:t>
      </w:r>
      <w:r>
        <w:rPr>
          <w:lang w:val="es_ES" w:bidi="es_ES"/>
        </w:rPr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JHN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</w:r>
      <w:r>
        <w:rPr>
          <w:lang w:val="es_ES" w:bidi="es_ES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Juan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¿Qué es el libro de Juan?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El Evangelio de Juan es una colección de historias sobre Jesús. Incluye las palabras y enseñanzas de Jesús. Las historias y enseñanzas fueron transmitidas por los seguidores de Jesús que vivieron y trabajaron con él.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Juan contó su historia del evangelio de una manera nueva y diferente a la de los otros escritores de los evangelios. Sin embargo, las historias y enseñanzas registradas por Juan coinciden con los evangelios de Mateo, Marcos y Lucas.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Se cree que Juan escribió su evangelio entre los años 85 y 90 d.C.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¿Para quién fue escrito Juan?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Para los creyentes judíos y gentiles que vivieron en las tierras controladas por el gobierno romano.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Para personas que no sabían quién es Jesús.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Los seguidores de Jesús reconocen que el evangelio de Juan comparte la verdad sobre Jesús. Es para todas las personas en todas partes.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¿Por qué se escribió Juan?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Para ayudar a los creyentes en las tierras romanas a comprender más sobre Jesús y seguirlo fielmente.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Ayudar a las personas que no conocían a Jesús a creer que él es el Mesías y el Hijo de Dios.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Invitar a todos a recibir el regalo de la vida eterna de Jesús.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Ideas principales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Jesús como la Palabra de Dios, el Mesías y el Hijo de Dios.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Las siete declaraciones "Yo soy".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Los siete signos que Jesús hizo que muestran que él es el Mesías.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Los siete testigos de Jesús.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Estructura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La Palabra se convirtió en un ser humano (1:1–18).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El comienzo de la obra y servicio de Jesús (1:19–51).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Jesús enseña en público y realiza siete señales (2 – 11).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La última semana de la vida de Jesús (12 – 19).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Jesús resucita de entre los muertos (20).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Jesús pasa tiempo con los discípulos (21).</w:t>
      </w:r>
      <w:r>
        <w:rPr>
          <w:lang w:val="es_ES" w:bidi="es_ES"/>
        </w:rPr>
      </w:r>
      <w:r>
        <w:rPr>
          <w:lang w:val="es_ES" w:bidi="es_ES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_E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