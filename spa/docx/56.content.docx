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TIT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Tito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carta a Tito?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carta a Tito es una carta de Pablo.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lo escribió alrededor del año 64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escrita la carta a Tito?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Tito mientras trabajaba y servía en las iglesias de Creta.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Tito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carta a Tito?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Enseñar a Tito cómo dirigir las iglesias en Creta.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Dar instrucciones claras sobre cómo elegir líderes de la iglesia y cómo deben ser.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Cómo las buenas nuevas sobre Jesús cambian la vida de las personas y la forma en que actúan.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Organizar las iglesias en Creta.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Tratar con personas que enseñan cosas que no son ciertas.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Vida santa y hacer el bien.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Líderes de la iglesia en Creta (1:5–9).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problema de los falsos maestros (1:10–16).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Familias en Creta (2).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bondad de Dios y hacer el bien a los demás (3:1–11).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finales (3:12–15).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