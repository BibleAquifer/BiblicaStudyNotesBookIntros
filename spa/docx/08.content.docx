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RUT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Ruth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libro de Rut?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libro de Rut es una historia de la época de los jueces. Se piensa que los eventos ocurrieron entre los años 1375 y 1050 a.C. La historia fue transmitida dentro de las familias israelitas y judías durante cientos de años.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el profeta Samuel pudo haber escrito partes de la historia.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Otros fueron escritos por otros israelitas.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este libro?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el pueblo de Israel.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el libro de Rut?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registrar el amor fiel y la bondad de Dios hacia Noemí y Rut.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contar una historia sobre la familia de la que proviene el Rey David.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mostrar cómo Dios provee y cuida de aquellos que confían en él. Esto incluye a los israelitas y a todas las personas en todas partes.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Rut, Booz y Dios mostraron amor fiel y bondad.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protector de la familia era responsable de ayudar a los miembros de la familia que lo necesitaban.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Rut era una extranjera y el rey David provenía de su linaje familiar.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Naomi regresa a Belén desde Moab (1).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Rut recoge maíz en los campos de Booz (2).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Rut le pide a Booz que la haga su esposa (3).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Rut se casa con Booz y tiene un hijo (4:1–17).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línea familiar de Pérez a David (4:18–22).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