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1CO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 Corintios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primera epístola a los Corintios?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primera epístola a los Corintios es una carta de Pablo. Sóstenes ayudó a Pablo a escribirla.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Pablo escribió esta carta cerca del final de su tercer viaje. Se cree que la escribió alrededor del año 55 d.C.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Nuevo Testamento incluye dos cartas de Pablo a la iglesia en Corinto. Esta es la primera carta.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¿A quién fue dirigida la primera carta a los Corintios?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los creyentes en la ciudad de Corinto. Algunos eran judíos, pero la mayoría eran gentiles. Algunos eran ricos y otros eran pobres. No muchos de ellos habían estudiado el Antiguo Testamento.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carta fue leída en voz alta en las iglesias de toda la zona de Corinto.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la primera de Corintios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la primera carta a Corintios?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responder a las preguntas que los creyentes en la iglesia de Corinto le habían hecho a Pablo. Le habían escrito cartas sobre problemas en su iglesia.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animar a los creyentes de Corinto.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Vida santa y vivir en paz con otros creyentes.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Mantener el orden en los servicios de adoración y durante la Cena del Señor.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Cómo usar los dones del Espíritu.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verdad sobre Jesús resucitando de entre los muertos.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(1:1–9).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Problemas en Corinto (1:10 – 6:20).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 responde a preguntas de los creyentes de Corinto (7 – 14).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Jesús fue resucitado de entre los muertos (15).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 comparte saludos y se despide (16).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