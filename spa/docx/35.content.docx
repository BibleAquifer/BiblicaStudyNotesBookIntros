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HAB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Habacuc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Habacuc?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Habacuc es un libro de los profetas de Israel. Es una colección de las oraciones de Habacuc y las respuestas de Dios a él.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Las oraciones de Habacuc eran sobre Dios y el reino del sur. Las respuestas de Dios eran sobre los babilonios.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No se sabe de qué ciudad era Habacuc ni quién era su familia. Habacuc pronunció estas oraciones antes de que los babilonios destruyeran Jerusalén en 586 a.C.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Las oraciones de Habacuc y las respuestas de Dios fueron escritas como poemas.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Habacuc los escribió.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la gente del reino del sur de Judá.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Habacuc?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animar al pueblo de Dios mientras oraban a Dios. Deben ser completamente honestos con Dios. Deben esperar a que Dios responda. Deben confiar en que Dios cumplirá lo que prometió hacer.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Advertir a la gente del reino del sur que Dios los juzgaría, como a todos aquellos que trataron mal a los demás.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alentar a las personas maltratadas por gobiernos poderosos como Babilonia. Dios prometió rescatarlos y juzgar Babilonia.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quiere que su pueblo le ore. Él responde a su pueblo.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es el Gobernante con autoridad completa sobre toda la creación. Esto incluye a los seres humanos.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juzgará a su pueblo y a todas las personas tratar mal a los demás.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rescata a las personas que confían en él como su Salvador.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primera oración de Habacuc y la respuesta de Dios (1:1–11).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segunda oración de Habacuc y la respuesta de Dios (1:12 – 2:20).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Tercera oración de Habacuc (3).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