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2KI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2 Reyes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el segundo libro de Reyes?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segundo libro de Reyes es un relato de la historia de Israel. Estos eventos ocurrieron entre los años 850 y 560 a.C. Las historias sobre estos eventos se transmitieron durante cientos de años. Se transmitieron dentro de las familias israelitas y judías.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Se cree que el profeta Jeremías escribió algunas de estas historias. Se piensa que fueron escritas alrededor del año 560 a.C.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Otras partes fueron escritas por otros israelitas.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primer y segundo libro de Reyes eran un solo libro cuando se escribieron por primera vez. Más tarde se dividieron en dos libros.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¿Para quién fue escrito este libro?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el pueblo de Israel.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se escribió el segundo libro de Reyes?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Como un registro de los reyes de las montañas del norte y del sur.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explicar por qué los reinos del norte y del sur fueron destruidos y enviados al exilio.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primer y segundo libro de Samuel, y el primer y segundo libro de Reyes son cuatro partes de la misma historia. Juntos registran más de cuatrocientos años de la historia de Israel.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profetas desafiaron a los gobernantes que no eran fieles a Dios.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mayoría de los reyes en las montañas del norte y del sur se negaron a adorar y servir solo a Dios.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Dios juzgó a su pueblo por negarse a obedecer el pacto del Monte Sinaí. Dios usó a Asiria y Babilonia como herramientas para su juicio.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Reyes de las montañas del norte y reyes de las montañas del sur (1 – 17).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El reino del sur (18 ­– 25).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