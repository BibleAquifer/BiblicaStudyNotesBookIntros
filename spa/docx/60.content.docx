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1PE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1 Pedro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la primera carta de Pedro?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primera carta de Pedro es una carta de Pedro. Silas ayudó a Pedro a escribirla.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Pedro escribió esta carta desde Roma. Se piensa que la escribió alrededor del año 63 d.C.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Nuevo Testamento incluye dos cartas de Pedro. Esta es la primera carta.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¿A quién fue dirigida la primera carta Pedro?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 los creyentes en los territorios romanos de Ponto, Galacia, Capadocia, Asia y Bitinia. Estos territorios están en el país ahora conocido como Turquía.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la mayoría de estos creyentes eran gentiles.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seguidores de Jesús reconocen que la primera carta de Pedro comparte la verdad sobre Jesús. Es para todas las personas en todas partes.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la primera carta de Pedro?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Ayudar a la comunidad de seguidores de Jesús a vivir con fidelidad y sabiduría.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animar a los creyentes que estaban sufriendo y siendo maltratados por seguir a Jesús.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Tener esperanza y no rendirse durante el sufrimiento.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Siempre haciendo el bien incluso cuando es difícil.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victoria de Jesús sobre el mal y todos los seres espirituales malignos.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Saludos (1:1–2).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Esperanza viva y piedras vivas (1:3 – 2:10).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Vida santa entre los no creyentes (2:11 – 3:9).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Sufrimiento por seguir a Jesús (3:10 – 5:11).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Saludos finales (5:12–14).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