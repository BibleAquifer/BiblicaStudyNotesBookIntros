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REV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Revelación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Apocalipsis?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libro de Apocalipsis es una carta. Es un escrito apocalíptico e incluye profecía. El escritor se llamó a sí mismo Juan. Se cree que este fue el apóstol Juan.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el Apocalipsis fue escrito alrededor del año 95 d.C. Esto fue cuando Domiciano era emperador de Roma.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el Apocalipsis?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siete iglesias en el territorio romano llamado Asia Menor. Este es el país ahora conocido como Turquía.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Eran las iglesias en Éfeso, Esmirna, Pérgamo, Tiatira, Sardis, Filadelfia y Laodicea.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Apocalipsis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Apocalipsis?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que estaban siendo maltratados por seguir 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animarlos a negarse a creer enseñanzas falsas sobre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dar a los creyentes esperanza sobre el reino de Dios ahora y en el futuro.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Solo Dios es digno de adoración.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detendrá todos los poderes espirituales malignos y a los seres humanos que los sirven.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regresará y juzgará a todas las personas y a todos los seres espirituales malignos.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Jesús traerá el nuevo cielo y la nueva tierra.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primera visión de Juan. Jesús en medio de los siete candelabros (1:9 – 3:22).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segunda visión de Juan (4 ­– 16).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Tercera visión de Juan (17:1 ­– 21:8).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cuarta visión de Juan. La Ciudad Santa (21:9 – 22:5).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Palabras finales (22:6–21).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