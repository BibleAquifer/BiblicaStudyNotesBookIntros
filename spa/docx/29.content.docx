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JOL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Joel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 Joel?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Joel es un libro de los profetas de Israel. Es una colección de mensajes de Dios que Joel pronunció.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mayoría de los mensajes eran sobre las personas y sacerdotes del reino del sur.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No se sabe de qué pueblo era Joel ni cuándo pronunció estos mensajes.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mensajes son sobre una plaga de langostas en la tierra de Judá. Son sobre tiempos de juicio y tiempos de bendición. También son sobre eventos que aún no han ocurrido.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mensajes fueron escritos como poemas.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Joel escribió estos mensajes.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escritores del Nuevo Testamento entendieron que algunas de las profecías de Joel se cumplieron durante Pentecostés. Ese Pentecostés fue cuando Jesús envió el Espíritu Santo a sus seguidores.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la gente del reino del sur de Judá.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fue escrito Joel?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Lamentar una plaga de langostas que destruyó todas las cosechas.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instar al pueblo de Dios a volver a Dios y arrepentirse de su pecado.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Mostrar el deseo de Dios de bendecir a todas las personas que le sirven.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juzga a su pueblo y a todas las personas por sus pecados.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desea que todas las personas se aparten del pecado. Él desea que estén completamente comprometidas con él.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día del Señor es un tiempo de juicio para algunos. Es un tiempo de bendición para otros.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plaga de langostas</w:t>
      </w:r>
      <w:r>
        <w:rPr>
          <w:lang w:val="es_ES" w:bidi="es_ES"/>
        </w:rPr>
        <w:t xml:space="preserve"> </w:t>
      </w:r>
      <w:r>
        <w:rPr>
          <w:b/>
          <w:lang w:val="es_ES" w:bidi="es_ES"/>
        </w:rPr>
        <w:t>como el día del Señor</w:t>
      </w:r>
      <w:r>
        <w:rPr>
          <w:lang w:val="es_ES" w:bidi="es_ES"/>
        </w:rPr>
        <w:t xml:space="preserve"> </w:t>
      </w:r>
      <w:r>
        <w:rPr>
          <w:b/>
          <w:lang w:val="es_ES" w:bidi="es_ES"/>
        </w:rPr>
        <w:t>(1).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ejército de langostas como el día del Señor (2:1–27).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juicio de Dios contra las naciones como el día del Señor (2:28 – 3:21).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