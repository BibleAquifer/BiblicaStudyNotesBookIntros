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Josué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Josué?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libro de Josué es un relato de eventos en la historia de Israel. Está registrado como una colección de historias. Estas fueron transmitidas dentro de las familias israelitas y judías durante cientos de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Josué escribió algunas de estas historias alrededor del año 1370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relatos fueron escritos por otros israelitas.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Josué?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cómo las doce tribus llegaron a vivir en Canaán. Esto fue durante el tiempo en que Josué era el líder.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los poderosos actos de Dios para expulsar a las naciones que estaban en Canaán. Así fue como Dios cumplió su promesa de dar tierra a la línea familiar de Abraham.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trajo su sentencia contra los cananeos.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cumplió sus promesas de dar tierra a los hijos de Abraham, Isaac y Jacob.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israelitas se comprometieron una vez más a cumplir el pacto del Monte Sinaí.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Entrando en Canaán (1:1 – 5:12).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juicio de Dios contra los grupos en Canaán (5:13 − 12:24).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Tierras divididas entre los israelitas (13 – 22).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Las últimas palabras de Josué y su muerte (23 – 24).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