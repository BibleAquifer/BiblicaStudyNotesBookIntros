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EPH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Efesios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la epístola a los Efesios?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epístola a los Efesios es una carta de Pablo.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Pablo estaba en prisión cuando escribió esta carta. Se cree que la escribió alrededor del año 60 d.C.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¿A quién fue dirigida la carta a los Efesios?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 los creyentes en el suroeste de Asia Menor. Algunos eran judíos, pero la mayoría eran gentiles.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Las copias más antiguas de esta carta no dicen que fue dirigida a los creyentes en Éfeso. Esto significa que era una carta general a las iglesias en varias ciudades. La carta se leía en voz alta en las iglesias de toda Asia Menor. Esto incluía la iglesia en Éfeso.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Pablo no había conocido a todos los creyentes a los que estaba escribiendo.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Efesios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la carta a los Efesios?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Hablar sobre el plan de Dios para todo el mundo.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Describir quién es Jesucristo y qué es la iglesia.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Tener paz a través de Cristo.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Ser salvado mediante la fe en Jesucristo y por la gracia de Dios.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obra de Cristo importa para todo lo que Dios creó.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iglesia como un cuerpo, como un templo y como un lugar donde las personas pertenecen como ciudadanos. La iglesia como la familia de Dios y como la novia de Cristo.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(1:1–2).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plan de Dios para el mundo (1:3–14).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primera oración de Pablo por los creyentes (1:15–23).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plan de Dios para salvar a las personas y unirlas en Cristo (2:1 – 3:13).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segunda oración de Pablo por los creyentes (3:14–21).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Cómo la iglesia puede vivir según el plan de Dios (4:1 – 6:20)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finales y bendiciones (6:21–24).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