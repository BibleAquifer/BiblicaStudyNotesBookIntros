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HEB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Hebreos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carta a los Hebreos?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epístola a los Hebreos es una carta. No se sabe quién la escribió. Se piensa que el autor trabajó junto con Pablo.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la carta a los Hebreos fue escrita alrededor del año 65 d.C. Fue escrita antes de que Jerusalén y el templo fueran destruidos en el año 70 d.C.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dirigido la carta a los Hebreos?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No se sabe exactamente a quién fue dirigido Hebreos. Se cree que fue a la comunidad de creyentes judíos en Roma. Las personas que recibieron la carta conocían bien al escritor.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Hebreos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carta a los Hebreos?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cómo se cumplieron las promesas de los pactos de Dios con Israel. Se cumplieron en la vida y obra de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cómo Jesús estableció el nuevo pacto.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por qué los lectores no deberían elegir las creencias y prácticas judías en lugar de seguir a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 los creyentes que estaban siendo maltratados por seguir a Jesús.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Quién es Jesús y lo que logró.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Profecías y promesas del Antiguo Testamento cumplidas en el nuevo pacto.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Jesús es mayor que los ángeles, Moisés, Aarón y los sacerdotes después de Aarón. Jesús es mayor que los profetas de antaño.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Jesús como sumo sacerdote.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Disfrutando del descanso de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Ejemplos de fe.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Dios muestra plenamente quién es a través de su Hijo (1:1–4).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Hijo es mayor que los ángeles (1:5 – 2:18).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Hijo es el sumo sacerdote que es fiel y lleno de misericordia (3:1 – 5:10).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Hijo es un sacerdote como Melquisedec (5:11 – 10:39).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necesidad de tener fe y no rendirse (11:1 – 12:13).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Instrucciones sobre vivir juntos como comunidad (12:14 – 13:21).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finales (13:22–25).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