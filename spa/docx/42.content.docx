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LUK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Lucas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Lucas?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Evangelio de Lucas es una colección de historias sobre Jesús. Incluye las palabras y enseñanzas de Jesús. Las historias y enseñanzas fueron compartidas por los seguidores de Jesús que vivieron y trabajaron con él.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Lucas escribió estas historias y enseñanzas. Luego escribió las historias y enseñanzas registradas en el libro de los Hechos. Son dos partes del mismo libro. Se cree que Lucas las escribió entre los años 60 y 70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Lucas?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los creyentes gentiles que vivieron en las tierras controladas por el gobierno romano.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alguien llamado Teófilo.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el evangelio de Lucas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Lucas?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que la gente supiera que las enseñanzas sobre Jesús eran verdaderas.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que los cristianos gentiles son bienvenidos en el reino de Dios.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importancia del nacimiento, la muerte y la resurrección de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Las enseñanzas de Jesús a través de parábolas.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importancia de los judíos y los gentiles en el plan de Dios para salvar al mundo.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preocupación de Jesús por las mujeres, los pobres, los enfermos, los recaudadores de impuestos y los pecadores.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Espíritu Santo, la oración, la alabanza y la alegría.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Por qué Lucas escribió su evangelio (1:1–4).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Juan el Bautista y Jesús nacen (1:5 – 2:52).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Preparación para que Jesús trabaje y sirva en público (3:1 – 4:13).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en y alrededor de Galilea (4:14 – 9:50).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en el camino a Jerusalén (9:51 – 19:27).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sacrificio y la victoria de Jesús en sus últimos días (19:28 – 24:53).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