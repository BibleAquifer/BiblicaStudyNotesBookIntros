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1CH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Crónicas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primer libro de Crónicas?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libro de Crónicas es un relato de la historia de Israel. Estos eventos ocurrieron entre los años 1010 y 970 a.C. Las historias sobre estos eventos se transmitieron durante cientos de años. Se transmitieron dentro de las familias israelitas y judías.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Esdras pudo haber escrito algunas de estas historias. Se piensa que fueron escritas alrededor del año 430 a.C. Esto fue después de que algunos judíos regresaron a Judá tras haber sido obligados a vivir en Babilonia.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Otras partes fueron escritas por otros judíos.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y segundo libro de Crónicas eran un solo libro cuando se escribieron por primera vez. Más tarde se dividieron en dos libros. Incluyen muchos eventos e historias registradas en el primer y segundo libro de Samuel, en el primer y segundo libro de Reyes.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los judíos que habían regresado a Judá. Habían vivido en el exilio en Babilonia durante muchos años.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primer libro de Crónicas?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recordar a los judíos su historia como pueblo de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recordar a los judíos que Dios se mantuvo fiel a ellos y a sus pactos.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todos los judíos a seguir el ejemplo de David de obedecer a Dios y adorarlo solo a él.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Registro de la genealogía desde Adán hasta los judíos que regresaron de Babilonia.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David siguió a Dios con todo su corazón y Dios le dio éxito como rey. David estableció el ejemplo para que todos los reyes después de él lo siguieran.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pueblo de Dios debe adorarlo con todo su corazón.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Genealogía desde Adán hasta los judíos que regresaron de Babilonia (1 – 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reinado de David como rey (10 – 29).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