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1TI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 Timoteo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la primera carta a Timoteo?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primera carta a Timoteo es una carta de Pablo.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Pablo la escribió alrededor del año 64 d.C.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Nuevo Testamento incluye dos cartas de Pablo a Timoteo. Esta es la primera carta.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¿A quién fue dirigida la primera carta aTimoteo?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 Timoteo mientras trabajaba y servía en la iglesia en Éfeso.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el primer libro de Timoteo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la primera carta a Timoteo?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Enseñar a Timoteo cómo liderar la iglesia en Éfeso.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ayudar a Timoteo a lidiar con personas que enseñaban cosas que no eran ciertas.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animar a Timoteo a mantenerse fuerte y seguir creciendo en su fe.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Enseñando a Timoteo a usar sus dones del Espíritu para servir fielmente a la iglesia.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Cómo vivir y adorar a Dios de maneras santas.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Jesús como el intermediario entre Dios y las personas.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(1:1–2).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Oponerse a los falsos maestros y aferrarse a la fe en Dios (1:3–20).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Servicios de adoración en Éfeso (2).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Líderes de la iglesia en Éfeso (3).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Timoteo como ejemplo para otros creyentes (4).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Timoteo tratando con diferentes grupos en la iglesia (5:1 – 6:19)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Instrucciones finales (6:20–21).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