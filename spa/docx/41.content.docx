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MRK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Marca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 Marcos?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Evangelio de Marcos es una colección de historias sobre Jesús. Incluye las palabras y enseñanzas de Jesús. Las historias y enseñanzas fueron transmitidas por los seguidores de Jesús que vivieron y trabajaron con él. El evangelio de Marcos se basa en lo que Pedro dijo sobre la vida y obra de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Marcos escribió estas historias y enseñanzas. Se cree que las escribió entre los años 55 y 65 d.C. Se piensa que estaba en Roma cuando las escribió.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Marcos?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los gentiles que no sabían quién era Jesús.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los creyentes gentiles que vivían en las tierras controladas por el gobierno romano.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seguidores de Jesús reconocen que el evangelio de Marcos comparte la verdad sobre Jesús. Es para todas las personas en todas partes.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Marcos?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Compartir el mensaje sobre Jesús con los gentiles.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 los creyentes gentiles que estaban siendo maltratados por el gobierno romano.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 historia de Jesús, el reino de Dios y el plan de Dios para salvar el mundo.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trabajo de Jesús como siervo de Dios.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trabajo de Jesús como maestro, sanador y predicador que realizaba milagros.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sufrimiento, muerte y resurrección de Jesús.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Preparación para la obra de Jesús (1:1–13).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trabaja y sirve en Galilea (1:14 – 3:35).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Historias que cuenta Jesús (4:1–34).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sana a muchas personas (4:35 – 5:43).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trabaja y sirve más allá de Galilea (6:1 – 8:26).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viaje de Jesús a Jerusalén (8:27 – 10:52).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Jesús en Jerusalén y su muerte (11 – 15).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resurrección de Jesús y sus instrucciones finales a sus discípulos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(16).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