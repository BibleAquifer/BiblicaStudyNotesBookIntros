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EZR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Ezra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 Esdras?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libro de Esdras es un relato de la historia judía cuando el gobierno persa gobernaba. Estos eventos ocurrieron entre los años 538 y 457 a.C. Las historias sobre estos eventos se transmitieron dentro de las familias judías durante cientos de años.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Esdras escribió parte de este relato.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Otras partes fueron escritas por otros judíos.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libros de Esdras y Nehemías eran un solo libro cuando se escribieron por primera vez. Más tarde se dividieron en dos libros.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los judíos que habían regresado a Judá. Habían vivido en el exilio en Babilonia durante muchos años.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Esdras?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mostrar cómo Dios cumplió su promesa de traer a su pueblo de regreso de Babilonia.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registrar los nombres de muchos líderes judíos y personas que regresaron de Babilonia.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dar un relato de cómo se reconstruyó el templo.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Algunos judíos regresaron a Judá desde Babilonia.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utilizó a los líderes gubernamentales como sus herramientas para lograr lo que quería hacer.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Otros grupos de personas intentaron hacer que los judíos dejaran de construir el templo. Pero los judíos lo construyeron y adoraron a Dios allí de nuevo.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judíos aún debían seguir la Ley de Moisés después de regresar de Babilonia.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Zorobabel y los judíos que regresaron a Judá con él (1 – 6).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Esdras y los judíos que regresaron a Judá con él (7 – 10).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