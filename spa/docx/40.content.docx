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MAT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Mateo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el libro de Mateo?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Evangelio de Mateo es una colección de historias sobre Jesús. Incluye las palabras y enseñanzas de Jesús. Las historias y enseñanzas fueron transmitidas por los seguidores de Jesús que vivieron y trabajaron con él.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Mateo escribió estas historias y enseñanzas. Se cree que las escribió entre los años 60 y 65 d.C.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¿Para quién fue escrito Mateo?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los judíos en Israel durante la época de Jesús.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seguidores de Jesús reconocen que el evangelio de Mateo comparte la verdad sobre Jesús. Es para todas las personas en todas partes.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Mateo?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mostrar a los judíos que Jesús es el Rey y el Mesías que Dios había prometido enviar.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instar a los judíos a creer en Jesús y seguirlo fielmente.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vida y obra de Jesús cumplen las profecías del Antiguo Testamento sobre el Mesías.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Jesús tiene autoridad como maestro. Mateo registró las enseñanzas de Jesús en cinco largos mensajes.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Jesús es el Rey de todo el mundo.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Jesús trajo el reino de Dios a la tierra.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Genealogía y nacimiento de Jesús (1 - 2).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Jesús es bautizado y tentado (3 – 4).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Primer mensaje largo de Jesús. Enseñanzas en la ladera de la montaña (5 – 7).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Jesús muestra que tiene autoridad (8 – 9).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Segundo mensaje largo de Jesús. Enseñanzas para los doce discípulos (10).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Algunos creen en Jesús y algunos se oponen a él (11 – 12).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Tercer mensaje largo de Jesús. Enseñanzas sobre el reino de los cielos (13).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Jesús realiza milagros y enfrenta oposición (14 – 17).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El cuarto mensaje largo de Jesús. Enseñanzas sobre el reino de los cielos y sobre ser importante (18).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Jesús viaja a Jerusalén y advierte a Jerusalén (19 – 23).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Quinto mensaje largo de Jesús. Enseñanzas desde el Monte de los Olivos (24 – 25).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Los últimos días de Jesús, su muerte y resurrección (26:1 – 28:15).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Las instrucciones finales de Jesús a sus discípulos (28:16–20).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