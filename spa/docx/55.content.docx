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Biblica Study Notes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Biblica Study Notes (Book Intros)</w:t>
      </w:r>
      <w:r>
        <w:rPr>
          <w:lang w:val="es_ES" w:bidi="es_ES"/>
        </w:rPr>
        <w:t xml:space="preserve"> © 2023 Biblica Inc. Released under CC BY-SA 4.0 license.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© 2023 Biblica Inc.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2TI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2 Timoteo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¿Qué es la segunda carta a Timoteo?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La segunda carta a Timoteo es una carta de Pablo.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Se cree que Pablo lo escribió entre los años 66 y 67 d.C. Se piensa que lo escribió poco antes de morir.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 Nuevo Testamento incluye dos cartas de Pablo a Timoteo. Esta es la segunda carta.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¿A quién fue dirigida la segunda carta a Timoteo?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A Timoteo mientras trabajaba y servía en la iglesia en Éfeso.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Los seguidores de Jesús reconocen que la segunda carta a Timoteo comparte la verdad sobre Jesús. Es para todas las personas en todas partes.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¿Por qué se escribió la segunda carta a Timoteo?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Compartir los pensamientos de Pablo sobre su vida. Pablo creía que pronto sería ejecutado.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Dar instrucciones a Timoteo.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Ideas principales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La palabra de Dios es confiable.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Timoteo debe permanecer fiel a Jesús.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Timoteo debe completar el trabajo que Dios le ha dado para hacer.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Estructura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Saludos (1:1–2).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Pablo anima a Timoteo a ser fiel a Jesús mientras trabaja y sirve (1:3 – 2:13).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Cómo debe actuar Timoteo (2:14–26).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El ejemplo de Pablo de ser fiel y advertencias sobre los impostores (3:1 – 4:5).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Pablo se prepara para el final de su vida (4:6–18).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Saludos finales (4:19–22).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