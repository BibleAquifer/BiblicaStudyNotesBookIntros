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DEU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Deuteronomio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Deuteronomio?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Deuteronomio es un relato de eventos en la historia de Israel. Está registrado como una colección de discursos de Moisés. Los discursos cuentan las historias del pueblo de Israel y hablan sobre las leyes de Dios. Dios dijo las leyes a Moisés y al pueblo de Israel. Moisés las comunicó al pueblo de Israel antes de que entraran en Canaán. Estas historias y leyes se transmitieron dentro de las familias israelitas y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Moisés escribió algunas de estas historias y leyes. Se piensa que las escribió entre los años 1450 y 1410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Otros fueron escritos por otros israelitas.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Deuteronomio completa lo que se llama el Pentateuco. El Pentateuco son los primeros cinco libros del Antiguo Testamento. El Pentateuco incluye Génesis, Éxodo, Levítico, Números y Deuteronomio.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el Deuteronomio?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israelitas sobre su viaje a Canaán y cómo Dios los cuidó.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israelitas sobre las bendiciones y maldiciones del pacto del Monte Sinaí. En el idioma griego, la palabra Deuteronomio significa "segunda ley". Muchas leyes registradas en Éxodo, Levítico y Números se registran nuevamente en Deuteronomio.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los israelitas que sean fieles a Dios cuando entren en Canaán.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poderosos actos de Dios para salvar a los israelitas y proveer para ellos.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Leyes del pacto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Elegir la vida siguiendo el pacto de Dios o elegir la muerte siendo infiel a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Discurso de Moisés sobre el Monte Horeb y el viaje de los israelitas (1:1 – 4:43).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Discurso de Moisés sobre el pacto (4:44 – 30:20).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Las últimas palabras y la muerte de Moisés (31 – 34).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