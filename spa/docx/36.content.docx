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ZEP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Sofonías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Sofonías?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Sofonías es un libro de los profetas de Israel. Es una colección de mensajes de Dios que Sofonías pronunció.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mayoría de los mensajes eran sobre las personas y líderes del reino del sur. Algunos mensajes eran sobre las naciones que vivían alrededor del reino del sur.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Sofonías pronunció estos mensajes mientras Josías era rey del reino del sur. Josías gobernó desde el año 640 a.C. hasta el año 609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mensajes fueron escritos como poemas.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Sofonías escribió estos mensajes.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la gente del reino del sur de Judá.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fue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escrito Sofonías?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Advertir a la gente y a los líderes del reino del sur para que dejen de pecar. Aquellos que no cambiaran sus caminos serían destruidos cuando Dios los juzgue.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cuán fuerte es la ira de Dios contra el pecado.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personas de todas las naciones que eran humildes y confiaban en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el gozo y el deleite de Dios en las personas que confían en él.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 un Guerrero Poderoso. Actuará cuando esté enojado. Juzgará a todos los que se nieguen a apartarse del pecado. Lo hará en el día del Señor.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 el Señor y Rey sobre todas las personas y grupos de personas. Las personas de todas las naciones que adoran a Dios disfrutarán de las bendiciones del pacto.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 bueno y hace lo que es correcto y justo. Está lleno de amor y alegría.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Mensajes del juicio del mundo y el reino del sur (1:1 – 2:3).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Mensajes del juicio de otras naciones (2:4–15).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Más mensajes del juicio del mundo y el reino del sur (3:1–8).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Mensajes de esperanza sobre aquellos que confían en Dios (3:9–20).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