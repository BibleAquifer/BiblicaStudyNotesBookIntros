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2PE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Pedro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segunda carta de Pedro?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epístola de Pedro es una carta de Pedro.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Pedro escribió esta carta desde Roma. Se piensa que la escribió alrededor del año 67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Pedro. Esta es la segunda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segunda de Pedro?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se sabe exactamente a quién fue dirigido la segunda de Pedro. Fue a los creyentes.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Estos pueden haber sido los mismos creyentes a los que Pedro escribió en el primer libro de Pedro. Estaban en los territorios romanos que ahora se conocen como Turquía.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la segunda de Pedro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segunda de Pedro?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oponerse a las personas que estaban enseñando cosas falsas sobre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a vivir de maneras que agraden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Ayudar a los creyentes a estar listos para el regreso de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gracia de Dios permite a los creyentes vivir vidas santas incluso cuando enfrentan oposición.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creyentes deben seguir creciendo en la fe y no deben creer en enseñanzas falsas.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regresará.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paciente porque quiere que las personas se aparten del pecado.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necesidad de vivir una vida santa (1:3–11).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Recordando en qué se basa la fe (1:12–21).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Rechazar creer en falsos maestros (2).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últimos días y el día del Señor (3:1–16).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(3:17–18).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