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Biblica Study Notes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Biblica Study Notes (Book Intros)</w:t>
      </w:r>
      <w:r>
        <w:rPr>
          <w:lang w:val="es_ES" w:bidi="es_ES"/>
        </w:rPr>
        <w:t xml:space="preserve"> © 2023 Biblica Inc. Released under CC BY-SA 4.0 license.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© 2023 Biblica Inc.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2CH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2 Crónicas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¿Qué es el segundo libro de Crónicas?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El segundo libro de Crónicas es un relato de la historia de Israel. Estos eventos ocurrieron entre los años 970 y 538 a.C. Las historias sobre estos eventos se transmitieron durante cientos de años. Se transmitieron dentro de las familias israelitas y judías.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Se cree que Esdras pudo haber escrito algunas de estas historias. Se piensa que fueron escritas alrededor del año 430 a.C. Esto fue después de que algunos judíos regresaran a Judá tras haber sido obligados a vivir en Babilonia.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Otras partes fueron escritas por otros judíos.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El primer y segundo libro de Crónicas eran un solo libro cuando se escribieron por primera vez. Más tarde se dividieron en dos libros. Incluyen muchos eventos e historias registrados en en el primer y segundo libro de Samuel, y en el primer y segundo libro de Reyes.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¿Para quién fue escrito este libro?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los judíos que habían regresado a Judá. Habían vivido en el exilio en Babilonia durante muchos años.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¿Por qué se escribió el segundo Crónicas?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recordar a los judíos su historia como pueblo de Dios.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recordar a los judíos que Dios se mantuvo fiel a ellos y a sus pactos.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animar a todos los judíos a seguir el ejemplo de David de obedecer a Dios y adorarlo solo a él.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Ideas principales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El templo fue construido. Muchos años después fue destruido.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Algunos reyes siguieron el ejemplo de David de obedecer a Dios y adorarlo fielmente. Otros reyes se negaron a obedecer a Dios.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Dios quería que todas las personas lo adoraran con todo su corazón.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La promesa de Dios sobre los reyes de la línea familiar de David era verdadera.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Estructura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El reinado de Salomón (1 – 9).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El reino del sur (10 – 36).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