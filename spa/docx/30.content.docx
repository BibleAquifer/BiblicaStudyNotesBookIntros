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AMO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Amos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Amós?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Amós es un libro de los profetas de Israel. Es una colección de mensajes y visiones que Dios le dio a Amós.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mayoría de los mensajes y visiones eran sobre las personas y líderes del reino del norte.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Amós pronunció estos mensajes mientras el rey Jeroboam II gobernaba el reino del norte. Gobernó desde alrededor del año 793 hasta alrededor del año 753 a.C.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mensajes y visiones son sobre eventos durante y después de esos años. Esto incluye cuando Asiria tomó el control del reino del norte en 722 a.C. También son sobre eventos que aún no han ocurrido.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mensajes fueron escritos como poemas. Se cree que Amós escribió estos mensajes y visiones.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escritores del Nuevo Testamento entendieron que algunas de las profecías de Amós se cumplieron en la vida y obra de Jesús.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la gente del reino del norte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Amos?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los pecados del pueblo y de los líderes del reino del norte. Amós explicó por qué Dios iba a juzgarlos.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instarlos a adorar solo a Dios y a obedecer sus reglas sobre cómo tratar a los demás. Si hacían esto, Dios no los juzgaría.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darles esperanza para su futuro después del tiempo del juicio. La esperanza se basaba en el amor fiel de Dios por ellos.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Adorar fielmente al verdadero Dios lleva a hacer el bien y tratar a las personas con justicia. Conduce a la vida.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Adorar a falsos dioses lleva a hacer lo que es malo y tratar mal a las personas. Lleva a la muerte.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Las maldiciones del pacto llegarían al pueblo y a los líderes del reino del norte. Serían destruidos por los ejércitos asirios. Este sería el juicio de Dios contra ellos.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Mensajes del juicio sobre las naciones alrededor del reino del norte (1:1 – 2:5).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Mensajes del juicio sobre el reino del norte (2:6 – 6:14).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Visiones y mensajes sobre el reino del norte (7 – 9).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