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JDG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Judges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Judges?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Judges is an account of events in Israel’s history. It’s recorded as a collection of stories. These were passed down within Israelite and Jewish families for hundreds of years.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These stories were written down by Israelites. It’s thought that some were written down between 1375 and 1050 BC. Others were written down later.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this book written for?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For the people of Israel.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Judges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show what happened among the Israelite tribes in Canaan after Joshua died.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record the stories of the tribes’ work to drive the Canaanites out. The stories show how the Israelites didn’t stay committed to the Mount Sinai covenant.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record the stories of 12 leaders who were called judges. They led in different areas of the nation of Israel.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pattern of sin, suffering and salvation happened over and over again.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used leaders who were faithful to him. He also used leaders who weren’t faithful to him.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Israelites failed to live as a kingdom of priests and a holy nation.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Israelites didn’t drive out all the Canaanites (1).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pattern of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sin, suffering and salvation is described (2:1 – 3:6).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12 judges who led after Joshua (3:7 – 16:31).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Israelites didn’t live as a kingdom of priests or a holy nation (17 – 21).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