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2TI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2 Timothy?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2 Timothy is a letter from Paul.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Paul wrote it between the years AD 66 and 67. It’s thought that he wrote it not long before he died.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New Testament includes two letters from Paul to Timothy. This is the second letter.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2 Timothy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Timothy while he was working and serving in the church in Ephesus.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2 Timothy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2 Timothy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share Paul’s thoughts about his life. Paul believed he would soon be put to death.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give instructions to Timothy.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God’s word can be trusted.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Timothy must remain faithful to Jesus.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Timothy must complete the work God had given him to do.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encourages Timothy to be faithful to Jesus as he works and serves (1:3 – 2:13).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Timothy should act (2:14–26).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Paul’s example of being faithful and warnings about pretenders (3:1 – 4:5).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prepares for the end of his life (4:6–18).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(4:19–22).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