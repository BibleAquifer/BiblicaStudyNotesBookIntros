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PHM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Philemon?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Philemon is a letter from Paul. Timothy helped Paul write it.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Paul wrote it around the year AD 60.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Philemon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Philemon, his family and the church that met in their home.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Philemon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Philemon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ask Philemon to take Onesimus back as a brother and not a slave.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brought Onesimus and Paul together.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good news changed Onesimus’ life.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good news can change the relationship between a slave owner and a slave.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Prayer and giving thanks (1:4–7).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makes an appeal for Onesimus (1:8–22).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(1:23–25).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