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2 John?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2 John is a letter. The letter doesn’t say who the writer was. It’s thought that the apostle John wrote it. The way the letter is written is very much like 1 John.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John wrote this letter after writing 1 John. It’s thought that he wrote it around the year AD 90.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three letters that are thought to be written by John. This is the second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2 John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exactly who 2 John was written to. It’s thought that John sent it to a church that met in someone’s home. It’s thought that this church was in the area of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2 John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2 John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remind the believers what God commanded them to do.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remind the believers what is true about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warn them not to allow false teachers to teach in the church.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Believers are to live a life of love.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False teachers taught that Jesus wasn’t a human being.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Believers are family because they belong to God and follow Christ’s teachings.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 encourages and warns the believers (1:4–11).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(1:12–13).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