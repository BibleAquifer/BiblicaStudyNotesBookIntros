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Biblica Study Notes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Biblica Study Notes (Book Intros)</w:t>
      </w:r>
      <w:r>
        <w:rPr>
          <w:lang w:val="en_US" w:bidi="en_US"/>
        </w:rPr>
        <w:t xml:space="preserve"> © 2023 Biblica Inc. Released under CC BY-SA 4.0 license.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© 2023 Biblica Inc.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Ephesians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book of Ephesians?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book of Ephesians is a letter from Paul.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Paul was in prison when he wrote this letter. It’s thought that he wrote it around the year AD 60.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Ephesians written to?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believers in southwestern Asia Minor. Some were Jews but most were Gentiles.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oldest copies of this letter don’t say that it was to believers in Ephesus. This means that it was a general letter to churches in several cities. The letter was read out loud in churches all around Asia Minor. This included the church at Ephesus.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Paul hadn’t met all the believers he was writing to.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Followers of Jesus recognise that Ephesians shares the truth about Jesus. It’s for all people everywhere.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Ephesians written?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talk about God’s plan for the whole world.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describe who Jesus Christ is and what the church is.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Main ideas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Having peace through Christ.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Being saved through having faith in Jesus Christ and by God’s grace.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Christ’s work mattering for everything that God made.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church as a body, as a temple and as somewhere people belong as citizens. The church as God’s family and as Christ’s bride.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Outline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Greetings (1:1–2).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God’s plan for the world (1:3–14).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Paul’s first prayer for the believers (1:15–23).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God’s plan to save people and make them one in Christ (2:1 – 3:13).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Paul’s second prayer for the believers (3:14–21).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the church can live according to God's plan (4:1 – 6:20)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Final greetings and blessings (6:21–24).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