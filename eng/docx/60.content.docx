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1PE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Peter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1 Peter?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1 Peter is a letter from Peter. Silas helped Peter write it.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Peter wrote this letter from Rome. It’s thought that he wrote it around year AD 63.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New Testament includes two letters from Peter. This is the first letter.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1 Peter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believers in the Roman territories of Pontus, Galatia, Cappadocia, Asia and Bithynia. These territories are in the country now known as Turkey.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most of these believers were Gentiles.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1 Peter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1 Peter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help the community of Jesus’ followers live faithfully and wisely.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encourage believers who were suffering and being treated badly for following Jesus.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Having hope and not giving up during suffering.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Always doing good even when it’s hard.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Jesus’ victory over evil and all evil spiritual beings.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Greetings (1:1–2).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Living hope and living stones (1:3 – 2:10).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Holy living among unbelievers (2:11 – 3:9).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Suffering for following Jesus (3:10 – 5:11).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greetings (5:12–14).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