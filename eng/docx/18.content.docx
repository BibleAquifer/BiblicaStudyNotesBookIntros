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Biblica Study Notes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Biblica Study Notes (Book Intros)</w:t>
      </w:r>
      <w:r>
        <w:rPr>
          <w:lang w:val="en_US" w:bidi="en_US"/>
        </w:rPr>
        <w:t xml:space="preserve"> © 2023 Biblica Inc. Released under CC BY-SA 4.0 license.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© 2023 Biblica Inc.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book of Job?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Job is a book of Israel’s wisdom, poems and songs. It asks many questions about suffering and offers some answers. It does this through a story about Job and speeches by Job, his friends and God. Most of the book is written as long poems.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story of Job took place in the times when Abraham, Isaac and Jacob lived. It took place east of the land of Israel.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It isn’t known who wrote the book of Job or when it was written down.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this book written for?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For the people of Israel.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 Job written?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explain different ways that people suffer.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 xml:space="preserve">To show that God has more power and authority than anything or anyone else. 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show that God makes life possible for everything he created.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give an example of someone remaining faithful to God when they are suffering.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Main ideas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Suffering happens for many different reasons. It can’t be explained only as the result of someone’s sin.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Human beings can’t fully understand God and his actions. They can trust that he loves everything he created and does good for his creatures.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God tests human beings. Tests can show if a person is truly committed to God.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Outline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Job is blessed with success (1:1–5).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Job is tested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(1 – 2).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Speeches by Job,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Eliphaz, Bildad and Zophar (3 – 31).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 speech by Elihu (32 – 37).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Speeches by God (38:1 – 42:6).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Job is blessed with success again (42:7–17).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