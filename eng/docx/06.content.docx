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Joshua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Joshua?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Joshua is an account of events in Israel’s history. It’s recorded as a collection of stories. These were passed down within Israelite and Jewish families for hundreds of years.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Joshua wrote some of these stories down around 1370 BC.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Other stories were written down by other Israelites.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this book written for?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For the people of Israel.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Joshua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show how the 12 tribes came to live in Canaan. This was during the time that Joshua was the leader.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record God’s mighty acts to drive out the nations that were in Canaan. This was how God fulfilled his promise to give land to Abraham’s family line.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brought judgement against the Canaanites.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God fulfilled his promises to give land to the children of Abraham, Isaac and Jacob.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Israelites committed once again to keeping the Mount Sinai covenant.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Entering Canaan (1:1 – 5:12).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God’s judgement against people groups in Canaan (5:13 − 12:24).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Lands divided up among the Israelites (13 – 22).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Joshua’s last words and his death (23 – 24).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