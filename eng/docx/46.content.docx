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Biblica Study Notes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Biblica Study Notes (Book Intros)</w:t>
      </w:r>
      <w:r>
        <w:rPr>
          <w:lang w:val="en_US" w:bidi="en_US"/>
        </w:rPr>
        <w:t xml:space="preserve"> © 2023 Biblica Inc. Released under CC BY-SA 4.0 license.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© 2023 Biblica Inc.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1CO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Corinthians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book of 1 Corinthians?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book of 1 Corinthians is a letter from Paul. Sosthenes helped Paul write it.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Paul wrote this letter near the end of his third journey. It’s thought that he wrote it around the year AD 55.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New Testament includes two letters from Paul to the church in Corinth. This is the first letter.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1 Corinthians written to?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the believers in the city of Corinth. Some were Jews but most were Gentiles. Some were wealthy and others were poor. Not many of them had studied the Old Testament.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letter was read out loud in the churches all around the area of Corinth.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Followers of Jesus recognise that 1 Corinthians shares the truth about Jesus. It’s for all people everywhere.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1 Corinthians written?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answer questions the believers in the church at Corinth had asked Paul. They had written him letters about problems in their church.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encourage the Corinthian believers.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Main ideas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Holy living and living in peace with other believers.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Keeping order in worship services and during the Lord’s Supper.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How to use gifts from the Spirit.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truth about Jesus rising from the dead.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Outline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Greetings (1:1–9).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Problems in Corinth (1:10 – 6:20).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Paul answers questions from the Corinthian believers (7 – 14).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Jesus was raised from the dead (15).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Paul shares greetings and says goodbye (16).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