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2PE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Peter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2 Peter?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2 Peter is a letter from Peter.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Peter wrote this letter from Rome. It’s thought that he wrote it around year AD 67.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Peter. This is the second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2 Peter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exactly who 2 Peter was written to. It was to believers.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These may have been the same believers Peter wrote to in 1 Peter. They were in the Roman territories now known as Turkey.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2 Peter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2 Peter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oppose people who were teaching false things about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believers to live in ways that please God.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help believers to be ready for Jesus’ return.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God’s grace makes believers able to live holy lives even when they are opposed.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Believers must keep growing in the faith and mustn’t believe false teaching.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will return.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is patient because he wants people to turn away from sin.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need to live a holy life (1:3–11).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Remembering what faith is based on (1:12–21).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Refusing to believe false teachers (2).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last days and the day of the Lord (3:1–16).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(3:17–18).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