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3 John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3 John?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3 John is a letter. The letter doesn’t say who the writer was. It’s thought that the apostle John wrote it. The way the letter is written is very much like 1 John and 2 John.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John wrote this letter around the year AD 90.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three letters that are thought to be written by John. This is the third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3 John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 believer named Gaius. It’s thought that Gaius was a church leader in the area of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3 John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3 John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ask Gaius to help some believers who were travelling.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warn Gaius not to be like another church leader named Diotrephes.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Staying faithful to the truth about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Serving other believers and working together with them.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Doing good.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 encourages Gaius (1:3–8).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 warns against Diotrephes (1:9–11).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good example of Demetrius (1:12).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(1:13–15).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