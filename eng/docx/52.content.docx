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Biblica Study Notes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Biblica Study Notes (Book Intros)</w:t>
      </w:r>
      <w:r>
        <w:rPr>
          <w:lang w:val="en_US" w:bidi="en_US"/>
        </w:rPr>
        <w:t xml:space="preserve"> © 2023 Biblica Inc. Released under CC BY-SA 4.0 license.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n_US" w:bidi="en_US"/>
        </w:rPr>
        <w:t>Biblica Study Notes</w:t>
      </w:r>
      <w:r>
        <w:rPr>
          <w:lang w:val="en_US" w:bidi="en_US"/>
        </w:rPr>
        <w:t xml:space="preserve"> © 2023 Biblica Inc.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1TH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Thessalonians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book of 1 Thessalonians?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book of 1 Thessalonians is a letter from Paul. Silas and Timothy helped Paul write it.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It’s thought that Paul wrote this letter from Corinth around the year AD 51.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New Testament includes two letters from Paul to the church in Thessalonica. This is the first letter.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was 1 Thessalonians written to?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the believers in the city of Thessalonica. Some were Jews but most were Gentiles.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The letter was read out loud in the churches all around the area of Thessalonica.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Followers of Jesus recognise that 1 Thessalonians shares the truth about Jesus. It’s for all people everywhere.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was 1 Thessalonians written?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share Paul’s joy that the Thessalonians were staying faithful to Jesus.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explain Paul’s work among them.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To answer questions that Thessalonian believers had asked Paul. These questions were about death and about Jesus’ return to earth.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Main ideas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Paul encourages the church in Thessalonica.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Paul’s work as an apostle.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Instructions about holy living.</w:t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r>
        <w:rPr>
          <w:lang w:val="en_US" w:bidi="en_US"/>
        </w:rPr>
        <w:t>Jesus’ return to earth.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Outline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gives thanks for the Thessalonians’ faith (1).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explains his work as an apostle in Thessalonica (2:1 – 3:10).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prays for the Thessalonians (3:11–13).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encourages the Thessalonians (4:1 – 5:22).</w:t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Final greetings (5:23–28).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