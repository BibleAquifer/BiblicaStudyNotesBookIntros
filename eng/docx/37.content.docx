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HAG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Haggai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Haggai?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Haggai is a book of Israel’s prophets. It’s a collection of messages from God that Haggai spoke.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messages were about the land of Judah when the Persian government was in control. They were part of the story told in Ezra chapters 1 through 6. The messages were also promises about events that happened after that time.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Haggai spoke these messages in the year 520 BC. That was the second year that Darius was king of Persia.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Haggai wrote down these messages.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New Testament writers understood that some of Haggai’s prophecies were fulfilled in Jesus’ life and work.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Zerubbabel, Joshua and Jews who had returned to Judah. They had lived in exile in Babylon for many years.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Haggai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remind the Jews to be faithful to the Mount Sinai covenant after the exile.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the messages that helped the Jews finish building the temple.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the Jews because God remained faithful to his covenant with David.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remained faithful to the Mount Sinai covenant and to his covenant with David. He remained faithful to these covenants after the time of exile.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Being faithful to the Mount Sinai covenant led to the covenant blessings. Not being faithful led to the covenant curses.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wanted the Jews to rebuild the temple. It was part of God’s plan to bless all nations.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God’s Spirit gives people the ability to obey God faithfully.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Messages about being faithful to the Mount Sinai covenant (1:1 – 2:19).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Message of hope about God’s covenant with David (2:20–23).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