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PHP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 Philippians?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book of Philippians is a letter from Paul. Timothy helped Paul write it.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Paul was in prison when he wrote this letter. It’s thought that he wrote it around the year AD 61.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Philippians written to?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the believers in the city of Philippi. Some were Jews but most were Gentiles.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letter was read out loud in the churches all around the area of Philippi.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Followers of Jesus recognise that Philippians shares the truth about Jesus. It’s for all people everywhere.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Philippians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thank the Philippian believers for the money they had sent Paul through Epaphroditus.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tell the Philippian believers how Paul was doing while he was in prison.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oppose teachers who were teaching things that weren’t true.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Epaphroditus had become sick while visiting and helping Paul. When he was better, Paul sent him back to Philippi with this letter.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Joy in serving Jesus.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Belonging to Jesus.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Following Jesus’ example for living.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Saying no to teachings that aren’t true.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Greetings (1:1–11).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 spreads the good news while in prison (1:12–30).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Following Jesus’ example (2:1–18).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Words about Timothy and Epaphroditus (2:19–30).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 warning about teachings that aren’t true (3).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Living with God’s peace and joy (4:1–9).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 thanks the Philippians for their gifts (4:10–20).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Final greetings (4:21–23).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