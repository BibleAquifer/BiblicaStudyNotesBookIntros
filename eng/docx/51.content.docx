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Colossians?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Colossians is a letter from Paul. Timothy helped Paul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 was in prison when he wrote this letter. It’s thought that he wrote it around the year AD 60.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Colossians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the believers in the city of Colossae. Some were Jews but most were Gentiles.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letter was read out loud in the churches all around the area of Colossae.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Colossians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Colossians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tell the Colossian believers how Paul was doing while he was in prison.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oppose teachers who were teaching things that weren’t true.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teach believers how to live their new life in Christ.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Christ is Lord of everything that exists.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All teachings that don’t announce Jesus as Lord are false.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Believers live a new way of life because of Christ.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and prayer (1:1–14).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Christ is (1:15–23).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Paul’s work among the Gentiles (1:24 – 2:5).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Believers are complete in Jesus Christ (2:6–23).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Living a new life in Christ (3:1 – 4:1).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(4:2–18).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