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Jonah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Jonah?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Jonah is a book of Israel’s prophets. It shows how full of mercy God is. It does this through a story about the prophet Jonah and the Assyrians of Nineveh.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story about Jonah took place while the Assyrian government was strong and ruled over many nations.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when Jonah served as a prophet. It was before King Jeroboam the second stopped ruling the northern kingdom. He ruled from around the year 793 to around the year 753 BC.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 isn’t known who wrote this story down.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the northern kingdom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Jonah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an example of outsiders showing respect for God.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an example of people changing their ways after hearing a message of judgement.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that God loves all people groups and all that he made.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is angry at the evil and sinful things all people do.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is full of love and mercy toward all people. This includes the people of Jacob’s family line and all other people groups.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wants all people to turn away from evil and to follow his ways for living.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Jonah disobeys God’s instructions (1).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Jonah prays (2).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Jonah obeys God’s instructions (3).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Jonah’s anger (4).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