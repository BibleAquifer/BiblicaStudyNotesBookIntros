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Biblica Study Notes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Biblica Study Notes (Book Intros)</w:t>
      </w:r>
      <w:r>
        <w:rPr>
          <w:lang w:val="en_US" w:bidi="en_US"/>
        </w:rPr>
        <w:t xml:space="preserve"> © 2023 Biblica Inc. Released under CC BY-SA 4.0 license.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© 2023 Biblica Inc.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JOL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book of Joel?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Joel is a book of Israel’s prophets. It’s a collection of messages from God that Joel spoke.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Most of the messages were about the people and priests of the southern kingdom.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It isn’t known what town Joel was from or when he spoke these messages.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messages are about a plague of locusts in the land of Judah. They are about times of judgement and times of blessing. They are also about events that haven’t happened yet.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messages were written down as poems.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It’s thought that Joel wrote down these messages.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New Testament writers understood that some of Joel’s prophecies were fulfilled during Pentecost. That Pentecost was when Jesus sent the Holy Spirit to his followers.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this book written for?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For the people of the southern kingdom of Judah.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Joel written?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mourn a plague of locusts that destroyed all the crops.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urge God’s people to turn back to God and to repent of their sin.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show God’s desire to bless all people who serve him.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Main ideas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God brings judgement against his people and against all people groups for their sin.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God longs for all people to turn away from sin. He longs for them to be completely committed to him.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day of the Lord is a time of judgement for some. It’s a time of blessing for others.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Outline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The plague of locusts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as the day of the Lord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(1).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The army of locusts as the day of the Lord (2:1–27).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God’s judgement against the nations as the day of the Lord (2:28 – 3:21).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