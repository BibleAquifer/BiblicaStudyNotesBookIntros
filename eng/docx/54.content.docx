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1TI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Timothy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1 Timothy?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1 Timothy is a letter from Paul.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Paul wrote it around the year AD 64.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New Testament includes two letters from Paul to Timothy. This is the first letter.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1 Timothy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Timothy while he was working and serving in the church in Ephesus.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1 Timothy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1 Timothy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teach Timothy how to lead the church in Ephesus.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help Timothy deal with people who were teaching things that weren’t true.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encourage Timothy to remain strong and to keep growing in his faith.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Teaching Timothy to use his gifts from the Spirit to serve the church faithfully.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How to live and worship God in holy ways.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 as the go-between for God and people.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Greetings (1:1–2).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Opposing false teachers and holding onto faith in God (1:3–20).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Worship services in Ephesus (2).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Church leaders in Ephesus (3).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Timothy as an example for other believers (4).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Timothy dealing with different groups in the church (5:1 – 6:19)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 instructions (6:20–21).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