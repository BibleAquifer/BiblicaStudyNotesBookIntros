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Hebrews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Hebrews?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Hebrews is a letter. It isn’t known who wrote it. It’s thought that the writer worked together with Paul.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Hebrews was written around the year AD 65. It was written before Jerusalem and the temple were destroyed in AD 70.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Hebrews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exactly who Hebrews was written to. It’s thought that it was to the community of Jewish believers in Rome. The people who received the letter knew the writer well.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Hebrews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Hebrews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how the promises of God’s covenants with Israel were fulfilled. They were fulfilled in Jesus’ life and work.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how Jesus established the new covenant.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why the readers shouldn’t choose Jewish beliefs and practices over following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believers who were being treated badly for following Jesus.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Who Jesus is and what he accomplished.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Old Testament prophecies and promises fulfilled in the new covenant.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as greater than the angels, Moses, Aaron and the priests after Aaron. Jesus as greater than the prophets from long ago.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as high priest.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Enjoying God’s rest.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Examples of faith.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 fully shows who he is through his Son (1:1–4).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Son is greater than the angels (1:5 – 2:18).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Son is the high priest who is faithful and full of mercy (3:1 – 5:10).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Son is a priest like Melchizedek (5:11 – 10:39).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need to have faith and not to give up (11:1 – 12:13).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Instructions about living together as a community (12:14 – 13:21).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(13:22–25).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