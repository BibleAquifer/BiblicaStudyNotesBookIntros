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NUM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Numbers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Numbers?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Numbers is an account of events in Israel’s history. It’s recorded as a collection of stories and laws. They were passed down within Israelite and Jewish families for hundreds of years. God spoke the laws to Moses and the people of Israel.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Moses wrote some of these stories and laws down. It’s thought that he wrote them down between the years 1450 and 1410 BC.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Others were written down by other Israelites.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Numbers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the Israelites’ journey from Mount Sinai to the border of Canaan.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more of God’s laws for the Israelites.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the lists of people that were counted.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Jacob’s family line had grown very large.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Israelites suffered when they disobeyed God and spoke against him.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forgave the Israelites. He had patience with them and provided for them.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prepare to leave Mount Sinai (1 – 10).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speak against God and Moses (11 – 12).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refuse to enter Canaan (13 – 14).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Wandering in the desert (15 – 19).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Marching from Kadesh to the plains of Moab (20 – 21).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Israelites prepare to enter Canaan (22 – 36).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