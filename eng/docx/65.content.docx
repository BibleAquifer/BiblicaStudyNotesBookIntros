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Jude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Jude?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Jude is a letter from Jesus’ brother Jude.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Jude wrote it around the year AD 65.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Jude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exactly who Jude was written to. It’s thought that it was to Jewish believers.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letters of 2 Peter and Jude are alike in many ways. Jude may have been writing to the same believers mentioned in 2 Peter. They were in the Roman territory now known as Turkey.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Jude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Jude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warn the believers about false teachers.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the believers to grow strong in the faith.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invite the false teachers to turn away from their sin.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Holding on to true faith and refusing to believe teaching that is false.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Reminding believers that ungodly people will be destroyed.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Remaining in God’s love.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Recognising false teachers (1:3–19).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Staying together by remaining in God’s love (1:20–23).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Praise to God (1:24–25).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