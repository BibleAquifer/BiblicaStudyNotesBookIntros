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Biblica Study Notes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Biblica Study Notes (Book Intros)</w:t>
      </w:r>
      <w:r>
        <w:rPr>
          <w:lang w:val="en_US" w:bidi="en_US"/>
        </w:rPr>
        <w:t xml:space="preserve"> © 2023 Biblica Inc. Released under CC BY-SA 4.0 license.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© 2023 Biblica Inc.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Matthew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book of Matthew?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Gospel of Matthew is a collection of stories about Jesus. It includes Jesus’ words and teachings. The stories and teachings were passed down by Jesus’ followers who lived and worked with him.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Matthew wrote these stories and teachings down. It’s thought that he wrote them down between the years AD 60 and 65.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was Matthew written for?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For Jews in Israel during Jesus’ time.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Followers of Jesus recognise that Matthew’s gospel shares the truth about Jesus. It’s for all people everywhere.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was Matthew written?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show Jews that Jesus is the King and Messiah God had promised to send.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urge Jews to believe in Jesus and follow him faithfully.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Main ideas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Jesus’ life and work fulfil Old Testament prophecies about the Messiah.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Jesus has authority as a teacher. Matthew recorded Jesus’ teachings in five long messages.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Jesus is the King of the whole world.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Jesus brought God’s kingdom to earth.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Outline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Jesus’ family line and birth (1 – 2).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Jesus is baptised and tempted (3 – 4).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Jesus’ first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long message. Teachings on the mountainside (5 – 7).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Jesus shows he has authority (8 – 9).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Jesus’ second long message. Teachings for the 12 disciples (10).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Some believe in Jesus and some oppose him (11 – 12).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Jesus’ third long message. Teachings about the kingdom of heaven (13).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Jesus performs miracles and is opposed (14 – 17).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Jesus’ fourth long message. Teachings about the kingdom of heaven and about being important (18).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Jesus travels to Jerusalem and warns Jerusalem (19 – 23).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Jesus’ fifth long message. Teachings from the Mount of Olives (24 – 25).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Jesus’ last days, death and resurrection (26:1 – 28:15).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Jesus’ final instructions to his disciples (28:16–20).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