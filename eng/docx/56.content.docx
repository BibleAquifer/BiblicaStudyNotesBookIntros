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 Titus?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book of Titus is a letter from Paul.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It’s thought that Paul wrote it around the year AD 64.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Titus written to?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Titus while he was working and serving in the churches in Crete.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Followers of Jesus recognise that Titus shares the truth about Jesus. It’s for all people everywhere.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Titus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teach Titus how to lead the churches in Crete.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give clear instructions about choosing church leaders and what they should be like.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How the good news about Jesus changes people’s lives and the way they act.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Organising the churches in Crete.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Dealing with people who teach things that aren’t true.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Holy living and doing good.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Greetings (1:1–4).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Church leaders in Crete (1:5–9).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problem of false teachers (1:10–16).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Families in Crete (2).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God’s kindness and doing good to others (3:1–11).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Final greetings (3:12–15).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