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(Book Intros)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JHN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John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book of John?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Gospel of John is a collection of stories about Jesus. It includes Jesus’ words and teachings. The stories and teachings were passed down by Jesus’ followers who lived and worked with him.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John told his gospel story in a new and different way from the other gospel writers. Yet the stories and teachings recorded by John agree with the gospels of Matthew, Mark and Luke.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It’s thought that John wrote his gospel down between the years AD 85 and 90.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John written for?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For Jewish and Gentile believers who lived throughout the lands controlled by the Roman government.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For people who didn’t know who Jesus is.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Followers of Jesus recognise that John’s gospel shares the truth about Jesus. It’s for all people everywhere.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John written?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help believers throughout Roman lands understand more about Jesus and follow him faithfully.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help people who didn’t know about Jesus to believe that he is the Messiah and God’s Son.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invite everyone to receive the gift of eternal life from Jesus.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Main ideas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Jesus as the Word of God, the Messiah and the Son of God.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seven I am statements.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seven signs Jesus did that show he is the Messiah.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seven witnesses to Jesus.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Outline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Word became a human being (1:1–18).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beginning of Jesus' work and service (1:19–51).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Jesus teaches in public and performs seven signs (2 – 11).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last week of Jesus’ life (12 – 19).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Jesus is raised from the dead (20).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Jesus spends time with the disciples (21).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