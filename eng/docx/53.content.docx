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2TH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Thessalonians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2 Thessalonians?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2 Thessalonians is a letter from Paul. Silas and Timothy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this letter from Corinth between the years AD 51 and 52.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Paul to the church in Thessalonica. This is the second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2 Thessalonians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the believers in the city of Thessalonica. Some were Jews but most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 was read out loud in the churches all around the area of Thessalonica.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2 Thessalonians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2 Thessalonians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encourage, comfort and teach the Thessalonian believers.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Judgement against those who treat the Thessalonians badly.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Jesus’ return to earth.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Working hard for what they need.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prays for the Thessalonians and gives thanks for them (1).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Comfort about the day of the Lord (2).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Prayer and warnings about those who don’t want to work (3:1–15).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(3:16–18).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