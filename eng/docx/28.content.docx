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Hosea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Hosea?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Hosea is a book of Israel’s prophets. It’s a collection of messages from God and stories about Hosea’s life.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Most of the messages were about the people and leaders of the northern kingdom.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These messages were spoken over a period of many years. Hosea prophesied when the last seven kings of the northern kingdom ruled. He prophesied from around the year 750 BC to around the year 722 BC.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messages talk about events from those years. This includes when Assyria took control of the northern kingdom in 722 BC. They also talk about events that haven’t happened yet.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messages were written down as poems.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Hosea wrote down parts of this book. Other parts were written down by other Israelites.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New Testament writers understood that some of Hosea’s prophecies were fulfilled in Jesus’ life and work.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the northern kingdom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Hosea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accuse the people and leaders of the northern kingdom. They had not been faithful to the Mount Sinai covenant.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urge them to be faithful to God. If they were faithful to him, God wouldn’t bring judgement against them.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them hope for their future after the time of judgement. The hope was based on God’s faithful love for them.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Hosea’s marriage was a picture of the relationship between God and the northern kingdom.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covenant curses would come to the people and leaders of the northern kingdom. They would be destroyed by Assyrian armies. This would be God’s judgement against them.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longed for his people to receive his love freely. He promised that this would happen one day in the future.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Hosea shares God’s messages through prophetic actions (1 – 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 accuses and warns the northern kingdom (4 – 14).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