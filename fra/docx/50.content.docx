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PHP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Philippiens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aux Philippiens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aux Philippiens est une lettre de Paul. Timothée a aidé Paul à l'écrire.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Paul a écrit la lettre aux Philippiens quand il était en prison. On pense qu'il l'a écrite vers 61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aux Philippiens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aux croyants de la ville de Philippes. Certains sont des Juifs, mais la plupart sont des non-Juifs.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lue à haute voix dans les Églises tout autour de la région de Philippes.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Philippiens partage la vérité sur Jésus. La lettre aux Philippiens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aux Philippiens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remercier les croyants de Philippes pour l'argent envoyé à Paul par Épaphrodite.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informer les croyants de Philippes de comment va Paul en prison.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s'opposer aux faux enseignants. Ils enseignent des mensonges.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Épaphrodite tombe malade en rendant visite à Paul et en l'aidant. Quand il va mieux, Paul le renvoie à Philippes avec cette lettre.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Joie de servir Jésus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Appartenir à Jésus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Suivre le modèle de vie de Jésus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Refuser les faux enseignements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(1.1–11)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Partage de la Bonne Nouvelle quand Paul est en prison (1.12–30)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Suivre l’exemple de Jésus (2.1–18)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Paroles à propos de Timothée et d'Épaphrodite (2.19–30)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Avertissement contre les faux enseignements (3)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Vivre avec la paix et la joie de Dieu (4.1–9)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Remerciements de Paul aux Philippiens pour leurs dons (4.10–20)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(4.21–23)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