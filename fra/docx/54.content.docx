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1TI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Timothée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Première épître à Timothée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Première épître à Timothée est une lettre de Paul.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l'a écrite vers 64 apr.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Paul à Timothée. Celle-ci est la première.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Première épître à Timothée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à Timothée quand il travaillait et servait dans l'Église d'Éphèse.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1 Timothée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Première Épître à Timothée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enseigner à Timothée comment diriger l'Église à Éphèse.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aider Timothée à faire face aux faux enseignants. Ils enseignent des mensonges.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encourager Timothée à rester fort et à continuer de grandir dans sa foi.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Enseigner à Timothée à utiliser ses dons qui viennent de l'Esprit pour servir fidèlement l'Église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Comment vivre et adorer Dieu de manière sainte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comme médiateur entre Dieu et les hommes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S'opposer aux faux enseignants et garder la foi en Dieu (1.3–20)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Cultes à Éphèse (2)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Dirigeants de l'Église à Éphèse (3)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Timothée comme exemple pour les autres croyants (4)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Timothée face à différents groupes dans l'Église (5.1 – 6.19)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Instructions finales (6.20–21)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