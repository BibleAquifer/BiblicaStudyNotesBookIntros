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JDG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des Juges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Le livre des Juges est un récit de certaines parties de l'histoire d'Israël. Il est écrit comme une collection d'histoires.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écrites par des Israélites. On pense que certaines de ces histoires ont été écrites entre 1375 et 1050 av. J.-C. D'autres ont été écrites plus tard.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passées d'une génération à l'autre dans des familles israélites et juives pendant des centaines d'années.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Juges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des Juges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Juges montre ce qui arrive parmi les tribus israélites en Canaan après la mort de Josué.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Juges raconte comment les tribus d'Israël chassent les Cananéens. Les récits du livre des Juges montrent l'infidélité des Israélites à l'alliance du mont Sinaï.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Juges raconte les histoires de 12 dirigeants. Ces chefs sont appelés des juges. Ils dirigent dans différentes régions de la nation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cycle du péché, de la souffrance et du salut se répète encore et encore.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utilise des dirigeants qui lui sont fidèles. Il utilise aussi des dirigeants qui ne lui dont pas fidèles.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Israélites ne réussissent pas à vivre comme un royaume de prêtres et une nation sainte.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ne chassent pas tous les Cananéens (1)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cycle du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péché, de la souffrance et du salut est raconté (2.1 – 3.6)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12 juges dirigent après Josué (3.7 – 16.31)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ne vivent pas comme un royaume de prêtres et une nation sainte (17 – 21)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