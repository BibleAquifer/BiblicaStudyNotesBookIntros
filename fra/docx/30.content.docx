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AMO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Amos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d'Amos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Amos est un livre des prophètes d'Israël. C'est une collection de messages et de visions donnés par Dieu à Amos.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messages et des visions sont à propos du peuple et des dirigeants du royaume du Nord.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Amos prononce ces messages pendant le règne du roi Jéroboam II sur le royaume du Nord. Il règne d'environ 793 à environ 753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et les visions sont à propos de choses qui arrivent pendant et après ces années-là. Cela inclut quand l'Assyrie prend le contrôle du royaume du Nord en 722 av. J.-C. Les messages et visions sont aussi à propos de choses qui ne se sont pas encore passées.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sont écrits sous forme de poèmes. On pense qu'Amos a écrit ces messages et visions.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auteurs du Nouveau Testament ont compris que certaines prophéties d'Amos se sont accomplies dans la vie et l'œuvre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d'Amos a été écrit pour le peuple du royaume du Nord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d'Amos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d'Amos montre les péchés du peuple et des dirigeants du royaume du Nord. Amos explique pourquoi Dieu va les juger.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d'Amos les appelle à n'adorer que Dieu et à obéir à ses lois sur comment traiter les autres. S'ils faisaient cela, Dieu ne les jugerait pas.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d'Amos leur donne de l'espoir pour l'avenir, après le temps du jugement. Cet espoir repose sur l'amour fidèle de Dieu pour eux.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Adorer fidèlement le vrai Dieu conduit à faire le bien et à traiter les gens avec justice. Cela mène à la vie.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Adorer de faux dieux conduit à faire le mal et à maltraiter les gens. Cela mène à la mort.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malédictions de l'alliance viendront sur le peuple et les dirigeants du royaume du Nord. Ils seront détruits par les armées assyriennes. Ce sera le jugement de Dieu contre eux.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de jugement contre les nations autour du royaume du Nord (1.1 – 2.5)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Messages de jugement contre le royaume du Nord (2.6 – 6.14)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Visions et messages à propos du royaume du Nord (7 – 9)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