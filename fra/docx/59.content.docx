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Jacques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l'Épître de Jacques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L'Épître de Jacques est une lettre de Jacques, le frère de Jésus.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Jacques l'a écrite vers 49 ap. J.-C.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l'Épître de Jacques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ne sait pas exactement à qui cette lettre a été écrite. On pense qu'elle a été écrite à des croyants juifs vivant en dehors d'Israël. Jacques les appelle les 12 tribus dispersées parmi les nations. Ce sont peut-être des croyants juifs qui ont fui Jérusalem après la mort d'Étienne.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la lettre de Jacques partage la vérité sur Jésus. Cette lettre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l'Épître de Jacques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encourager les croyants à mener une vie sainte.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partager la sagesse qui aide les croyants à mener une vie sainte.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foi en action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Tests et tentations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Sagesse de Dieu et sagesse du diable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Riches et pauvres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(1.1)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Faire face aux problèmes (1.2–18)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Écouter la parole de Dieu et faire ce qu'elle dit (1.19 – 2.26)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 pouvoir des mots (3.1–12)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Sagesse et humilité (3.13 – 4.17)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Justice et patience (5.1–11)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Mots puissants et prières puissantes (5.12–20)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