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1CO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Corinthiens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Première épître aux Corinthiens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de 1 Corinthiens est une lettre de Paul. Sosthène a aidé Paul à l'écrire.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Paul a écrit cette lettre vers la fin de son troisième voyage missionnaire. On pense qu'il l'a écrite vers 55 apr.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Nouveau Testament contient deux lettres de Paul à l'Église de Corinthe. Celle-ci est la première.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la Première épître aux Corinthiens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aux croyants de la ville de Corinthe. Certains sont des Juifs, mais la plupart sont des non-Juifs. Certains sont riches et d'autres sont pauvres. Peu d'entre eux connaissent bien l'Ancien Testament.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lue à haute voix dans les Églises tout autour de la région de Corinthe.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1 Corinthiens partage la vérité sur Jésus. La lettre de 1 Corinthiens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la Première épître aux Corinthiens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répondre aux questions des croyants de l'Église de Corinthe à Paul. Ils lui avaient écrit des lettres à propos de problèmes dans leur Église.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encourager les croyants de Corinthe.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Vivre une vie sainte et vivre en paix avec les autres croyants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Maintenir l'ordre pendant les cultes et pendant la Sainte Cène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Comment utiliser les dons de l'Esprit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vérité sur la résurrection de Jésus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Problèmes à Corinthe (1.10 – 6.20)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Réponses de Paul aux questions des croyants de Corinthe (7 – 14)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Résurrection de Jésus d'entre les morts (15)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 salue les Corinthiens et dit au revoir (16)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