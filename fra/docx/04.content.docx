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NUM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Nombres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livre des Nombres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des Nombres est un récit de certaines parties de l'histoire d'Israël. Il est écrit comme une collection d'histoires et de lois. Dieu a donné ces lois à Moïse et au peuple d'Israël.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pense que c'est Moïse qui a écrit certaines de ces histoires et de ces lois. On pense qu'il les a écrites entre 1450 et 1410 av. J.-C.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D'autres parties du livre ont été écrites par d'autres Israélites.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 xml:space="preserve">Ces histoires et ces lois ont été passées d'une génération à l'autre dans des familles israélites et juives pendant des centaines d'années. 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ce livre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des Nombres a été écrit pour le peuple d'Israël.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 livre des Nombres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des Nombres raconte le voyage des Israélites du mont Sinaï à la frontière de Canaan.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des Nombres donne d'autres lois de Dieu aux Israélites.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des Nombres donne les listes des personnes qui ont été comptées.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La lignée de Jacob s'est beaucoup multipliée.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Israélites souffrent quand ils désobéissent à Dieu et quand ils parlent contre lui.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Dieu pardonne aux Israélites. Il est patient envers eux et leur donne ce dont ils ont besoin.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Les Israélites se préparent à quitter le mont Sinaï (1 – 10)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Les Israélites parlent contre Dieu et Moïse (11 – 12)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Les Israélites refusent d'entrer en Canaan (13 – 14)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Les Israélites errent dans le désert (15 – 19)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Les Israélites marchent de Kadès jusqu'aux plaines de Moab (20 – 21)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Les Israélites se préparent à entrer en Canaan (22 – 36)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