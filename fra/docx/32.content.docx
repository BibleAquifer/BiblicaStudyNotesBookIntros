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Jonas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Jonas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Jonas est un livre des prophètes d'Israël. Il montre que Dieu est plein de miséricorde. Il montre cela à travers une histoire sur le prophète Jonas et les Assyriens de Ninive.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L'histoire de Jonas se passe quand l'Assyrie est une nation puissante qui règne sur de nombreuses autres nations.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ne sait pas quand Jonas sert comme prophète. C'est avant la fin du règne du roi Jéroboam II sur le royaume du Nord. Il règne d'environ 793 à 753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ne sait pas qui a écrit cette histoire.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Jonas a été écrit pour les habitants du royaume du Nord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Jonas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Jonas donne un exemple d'étrangers craignant Dieu et montrant du respect pour lui.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Jonas donne un exemple de personnes qui changent leur comportement après avoir entendu un message de jugement.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Jonas montre que Dieu aime tous les peuples et tout ce qu'il a créé.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est en colère contre les péchés de tous les gens.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est plein d'amour et de miséricorde envers tous les peuples. Cela inclut les descendants de la lignée de Jacob et tous les autres peuples.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veut que tous les gens se détournent du mal et vivent selon ses voies.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Jonas désobéit aux instructions de Dieu (1)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Jonas prie (2)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Jonas obéit aux instructions de Dieu (3)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Jonas se met en colère (4)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