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Josué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de Josué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 xml:space="preserve">Le livre de Josué est un récit de certaines parties de l'histoire d'Israël. Il est écrit comme une collection d'histoires. 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c'est Josué qui a écrit certaines de ces histoires vers 1370 av. J.-C.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D'autres histoires du livre de Josué ont été écrites par d'autres Israélites.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Ces histoires ont été passées d'une génération à l'autre dans des familles israélites et juives pendant des centaines d'années.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ce livre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Josué a été écrit pour le peuple d'Israël.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 livre de Josué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Josué montre comment les 12 tribus sont venues vivre en Canaan. Josué est alors leur chef.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Josué raconte les actes puissants de Dieu quand il chasse les nations de Canaan. C'est comme cela que Dieu accomplit sa promesse de donner une terre à la lignée d'Abraham.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juge les Cananéens.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accomplit ses promesses de donner la terre de Canaan aux enfants d'Abraham, d'Isaac et de Jacob.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Israélites décident à nouveau d'obéir à l'alliance du mont Sinaï.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Entrée en Canaan (1.1 – 5.12)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Jugement de Dieu contre les peuples de Canaan (5.13 − 12.24)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Terres réparties entre les Israélites (13 – 22)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Dernières paroles et mort de Josué (23 – 24)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