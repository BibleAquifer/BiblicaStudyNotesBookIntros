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ZEP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Sophonie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Sophonie est un livre des prophètes d'Israël. C'est une collection de messages de Dieu prononcés par Sophonie.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plupart des messages sont à propos des gens et des dirigeants du royaume du Sud. Certains messages sont à propos des nations voisines du royaume du Sud.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Sophonie prononce ces messages pendant le règne de Josias sur le royaume du Sud. Josias règne de 640 à 609 av.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messages de Sophonie sont écrits sous forme de poèmes.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c'est Sophonie qui a écrit ces messages.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Sophonie a été écrit pour le peuple du royaume du Sud de Juda.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livre de</w:t>
      </w:r>
      <w:r>
        <w:rPr>
          <w:lang w:val="fr_FR" w:bidi="fr_FR"/>
        </w:rPr>
        <w:t xml:space="preserve"> </w:t>
      </w:r>
      <w:r>
        <w:rPr>
          <w:b/>
          <w:lang w:val="fr_FR" w:bidi="fr_FR"/>
        </w:rPr>
        <w:t>Sophonie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Sophonie avertit le peuple et les dirigeants du royaume du Sud d'arrêter de pécher. Ceux qui ne changent pas leurs voies seront détruits quand Dieu les jugera.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Sophonie montre la force de la colère de Dieu contre le péché.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Sophonie encourage les gens humbles de toutes les nations qui font confiance à Dieu.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Sophonie montre la joie et le plaisir de Dieu dans les personnes qui ont confiance en lui.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est un puissant guerrier. Il agit quand il est en colère. Il jugera tous ceux qui refusent de se détourner du péché. Il le fera le Jour du Seigneur.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est le Seigneur et le Roi de tous les peuples. Les personnes de toutes les nations qui adorent Dieu profiteront des bénédictions de l'alliance.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est bon et fait ce qui est juste et ce qui est bien. Il est plein d'amour et de joie.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Messages de jugement contre</w:t>
      </w:r>
      <w:r>
        <w:rPr>
          <w:lang w:val="fr_FR" w:bidi="fr_FR"/>
        </w:rPr>
        <w:t xml:space="preserve"> </w:t>
      </w:r>
      <w:r>
        <w:rPr>
          <w:b/>
          <w:lang w:val="fr_FR" w:bidi="fr_FR"/>
        </w:rPr>
        <w:t>le monde et le royaume du Sud (1.1 – 2.3)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Messages de jugement contre d'autres nations (2.4–15)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Messages supplémentaires de jugement contre le monde et le royaume du Sud (3.1–8)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Messages d'espoir pour ceux qui font confiance à Dieu (3.9–20)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