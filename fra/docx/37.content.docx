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Biblica Study Notes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Biblica Study Notes (Book Intros)</w:t>
      </w:r>
      <w:r>
        <w:rPr>
          <w:lang w:val="fr_FR" w:bidi="fr_FR"/>
        </w:rPr>
        <w:t xml:space="preserve"> © 2023 Biblica Inc. Released under CC BY-SA 4.0 license. </w:t>
      </w:r>
      <w:r>
        <w:rPr>
          <w:lang w:val="fr_FR" w:bidi="fr_FR"/>
        </w:rPr>
        <w:t>Biblica Study Notes</w:t>
      </w:r>
      <w:r>
        <w:rPr>
          <w:lang w:val="fr_FR" w:bidi="fr_FR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fr_FR" w:bidi="fr_FR"/>
        </w:rPr>
        <w:t>Biblica Study Notes</w:t>
      </w:r>
      <w:r>
        <w:rPr>
          <w:lang w:val="fr_FR" w:bidi="fr_FR"/>
        </w:rPr>
        <w:t xml:space="preserve"> © 2023 Biblica Inc. Released under CC BY-SA 4.0 license by Mission Mutual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HAG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Aggée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le livre d'Aggée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Aggée est un livre des prophètes d'Israël. C'est une collection de messages de Dieu prononcés par Aggée.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Les messages sont à propos du pays de Juda quand le gouvernement perse est au pouvoir. Cela fait partie de l'histoire racontée dans Esdras aux chapitres 1 à 6. Les messages d'Aggée sont aussi des promesses à propos de choses qui se sont passées après cette période.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Aggée prononce ces messages en 520 av. J.-C. C'est la deuxième année du règne de Darius en Perse.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On pense que c'est Aggée qui a écrit ces messages.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Les auteurs du Nouveau Testament ont compris que certaines des prophéties d'Aggée se sont accomplies dans la vie et l'œuvre de Jésus.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 qui ce livre a-t-il été écrit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livre d'Aggée a été écrit pour Zorobabel, Josué et les Juifs revenus en Juda après un très long exil à Babylone.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</w:t>
      </w:r>
      <w:r>
        <w:rPr>
          <w:lang w:val="fr_FR" w:bidi="fr_FR"/>
        </w:rPr>
        <w:t xml:space="preserve"> </w:t>
      </w:r>
      <w:r>
        <w:rPr>
          <w:b/>
          <w:lang w:val="fr_FR" w:bidi="fr_FR"/>
        </w:rPr>
        <w:t>le livre d'Aggée a-t-il été écrit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livre d'Aggée rappelle aux Juifs de rester fidèles à l'alliance du Mont Sinaï après l'exil.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livre d'Aggée garde les messages qui ont aidé les Juifs à terminer la construction du Temple.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livre d'Aggée encourage les Juifs parce que Dieu reste fidèle à son alliance avec David.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Idées principales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Dieu reste fidèle à l'alliance du mont Sinaï et à son alliance avec David. Il reste fidèle à ces alliances après la période d'exil.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Être fidèle à l'alliance du mont Sinaï conduit aux bénédictions de l'alliance. Être fidèle conduit aux malédictions de l'alliance.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Dieu veut que les Juifs reconstruisent le Temple. Cela fait partie de son plan pour bénir toutes les nations.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L'Esprit de Dieu donne aux gens la capacité de lui obéir fidèlement.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Grandes lignes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Messages sur la fidélité à l'alliance du mont Sinaï (1.1 – 2.19)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Message d'espoir sur l'alliance de Dieu avec David (2.20–23)</w:t>
      </w:r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