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2PE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Pierre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Deuxième épître de Pierre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Deuxième épître de Pierre est une lettre écrite par Pierre.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Pierre a écrit cette lettre quand il était à Rome. On pense qu'il l'a écrite vers 67 apr.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Nouveau Testament contient deux lettres de Pierre. Celle-ci est la deuxième.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la Deuxième épître de Pierre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ne sait pas exactement à qui cette lettre a été écrite. Elle a été écrite pour des croyants.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Peut-être que cette lettre a été écrite pour les mêmes croyants que 1 Pierre. Ces croyants se trouvaient dans les territoires romains aujourd'hui connus comme la Turquie.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2 Pierre partage la vérité sur Jésus. Cette lettre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la Deuxième épître de Pierre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s'opposer aux faux enseignants. Ils enseignaient des choses fausses à propos de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encourager les croyants à vivre d'une manière qui plaît à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aider les croyants à être prêts pour le retour de Jésus.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grâce de Dieu permet aux croyants de mener une vie sainte même quand d'autres s'opposent à eux.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croyants doivent continuer à grandir dans la foi et ne doivent pas croire aux faux enseignements.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Jésus reviendra.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est patient parce qu'il veut que les gens se détournent du péché.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(1.1–2)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La nécessité de mener une vie sainte (1.3–11)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Se souvenir de la base de la foi (1.12–21)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Refuser de croire les faux enseignants (2)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derniers jours et le Jour du Seigneur (3.1–16)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finales (3.17–18)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