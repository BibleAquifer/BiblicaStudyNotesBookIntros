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Job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Job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Job est un livre de sagesse, de poèmes et de chants d'Israël. Ce livre pose de nombreuses questions sur la souffrance et offre quelques réponses. Tout cela est fait à travers une histoire sur Job et à travers des discours de Job, de ses amis et de Dieu. La plus grande partie du livre est écrite sous forme de longs poèmes.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L'histoire de Job se passe à l'époque d'Abraham, d'Isaac et de Jacob. Elle se passe à l'est du pays d'Israël.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qui a écrit le livre de Job, ni quand il a été écrit.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Job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 Job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Job explique les différentes manières dont les gens peuvent souffrir.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Job montre que Dieu a plus de pouvoir et d'autorité que toute autre chose ou toute autre personne.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Job montre que c'est Dieu qui rend la vie de tout ce qu'il a créé possible.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Job donne un exemple de quelqu'un qui reste fidèle à Dieu dans la souffrance.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souffrance peut avoir de nombreuses causes différentes. La souffrance n'est pas uniquement le résultat du péché.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êtres humains ne peuvent pas complètement comprendre Dieu ni ses actions. Pourtant, ils peuvent avoir confiance en lui. Il aime tout ce qu'il a créé et il fait du bien à ses créatures.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met les êtres humains à l'épreuve. Ces épreuves peuvent montrer si une personne est vraiment dévouée à Dieu ou non.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Bénédiction et succès de Job (1.1–5)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Mise à l'épreuve de Job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(1 – 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Discours de Job,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d'Éliphaz, de Bildad et de Tsophar (3 – 31)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Discours d'Élihu (32 – 37)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Discours de Dieu (38.1 – 42.6)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Nouvelle bénédiction et nouveau succès de Job (42.7–17)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