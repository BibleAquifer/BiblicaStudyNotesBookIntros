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2KI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Rois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2 Rois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2 Rois est un récit de l'histoire d'Israël. C'est un récit d'histoires qui arrivent entre 850 et 560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le prophète Jérémie qui a écrit certaines de ces histoires. On pense qu'elles ont été écrites vers 560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parties de ce récit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passées d'une génération à l'autre dans des familles israélites et juives pendant des centaines d'années.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livres de 1 Rois et 2 Rois formaient un seul livre quand ils ont été écrits. Plus tard, ils ont été divisés en deux livres.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Rois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2 Rois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Rois raconte l'histoire des rois des royaumes du Nord et du Sud.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Rois explique pourquoi les royaumes du Nord et du Sud sont détruits et envoyés en exil.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1 Samuel, 2 Samuel, 1 Rois et 2 Rois sont quatre parties de la même histoire. Ensemble, ils racontent plus de 400 ans de l'histoire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prophètes s'opposent aux dirigeants qui ne sont pas fidèles à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des rois des deux royaumes refusent d'adorer et de servir uniquement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juge son peuple pour sa désobéissance à l'alliance du mont Sinaï. Dieu utilise l'Assyrie et Babylone pour juger son peuple.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Rois du royaume du Nord et rois du royaume du Sud (1 – 17)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Royaume du Sud (18 – 25)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