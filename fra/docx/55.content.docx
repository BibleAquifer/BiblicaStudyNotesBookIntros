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Study Notes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(Book Intros)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© 2023 Biblica Inc. Released under CC BY-SA 4.0 license by Mission Mutual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2TI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2 Timothée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Qu'est-ce que la Deuxième épître à Timothée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Deuxième épître à Timothée est une lettre de Paul.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On pense que Paul l'a écrite entre 66 et 67 apr. J.-C. On pense qu'il l'a écrite peu de temps avant sa mort.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 Nouveau Testament contient deux lettres de Paul à Timothée. Celle-ci est la deuxième.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À qui la Deuxième épître à Timothée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Cette lettre a été écrite à Timothée quand il travaillait et servait dans l'Église d'Éphèse.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Les disciples de Jésus reconnaissent que 2 Timothée partage la vérité sur Jésus. Cette lettre a donc été écrite pour tous les peuples partout dans le monde.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Pourquoi la Deuxième épître à Timothée a-t-elle été écrite ?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pour partager ses pensées sur sa vie. Paul croyait qu'il serait bientôt mis à mort.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Paul a écrit cette lettre pour donner des instructions à Timothée.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Idées principales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La parole de Dieu est digne de confiance.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Timothée doit rester fidèle à Jésus.</w:t>
      </w:r>
    </w:p>
    <w:p>
      <w:pPr>
        <w:pStyle w:val="ListBullet"/>
        <w:spacing w:line="240" w:lineRule="auto"/>
        <w:ind w:left="720"/>
      </w:pPr>
      <w:r>
        <w:rPr>
          <w:lang w:val="fr_FR" w:bidi="fr_FR"/>
        </w:rPr>
      </w:r>
      <w:r>
        <w:rPr>
          <w:lang w:val="fr_FR" w:bidi="fr_FR"/>
        </w:rPr>
        <w:t>Timothée doit accomplir le travail que Dieu lui a confié.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Grandes lignes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(1.1–2)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Paul encourage Timothée à être fidèle à Jésus dans son travail et son service (1.3 – 2.13)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Comment Timothée doit se comporter (2.14–26)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Exemple de fidélité de Paul et avertissements sur les hommes trompeurs (3.1 – 4.5)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Préparation de Paul à sa mort (4.6–18)</w:t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Salutations finales (4.19–22)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