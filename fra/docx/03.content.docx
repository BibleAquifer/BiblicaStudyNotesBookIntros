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LEV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Lévitique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du Lévitique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du Lévitique est un récit de certaines parties de l'histoire d'Israël. Le Lévitique est écrit comme une collection de nombreuses lois et de quelques histoires. Dieu a donné ces lois à Moïse et au peuple d'Israël.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c'est Moïse qui a écrit certaines de ces lois et de ces histoires. On pense qu'il les a écrites entre 1450 et 1410 av.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autres histoires et lois du Lévitique ont été écrites par d'autres Israélites.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Ces lois et ces histoires ont été passées d'une génération à l'autre dans des familles israélites et juives pendant des centaines d'années. 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Lévitique a été écrit pour le peuple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Lévitique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Lévitique est un écrit des lois de Dieu pour les Israélites. Ces lois font partie de l'alliance de Dieu avec eux. Elles enseignent comment rendre un culte à Dieu et comment vivre selon sa volonté.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Lévitique explique les bénédictions et les malédictions de l'alliance du mont Sinaï.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Lévitique explique le travail de la lignée de Lévi. En hébreu, « Lévitique » veut dire « à propos des Lévites ». Leur travail doit guider les Israélites dans le culte de Dieu.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Instructions pour les offrandes et les sacrifices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Pratiques qui font la différence entre Israël et les autres nations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Règles pour les prêtres et travail spécial des prêtres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Lois sur les offrandes et les sacrifices (1 – 7)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prêtres commencent à servir le Seigneur (8 – 10)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Lois sur la pureté (11 – 15)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Jour des Expiations ou jour du paiement des péchés (16)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Lois sur la sainteté (17 – 27)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