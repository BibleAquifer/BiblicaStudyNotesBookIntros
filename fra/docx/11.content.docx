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1KI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Rois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1 Rois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1 Rois est un récit de l'histoire d'Israël. Ces histoires se passent entre 970 et 850 av. J.-C.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ces histoires ont été écrites par des Israélites vers 560 av. J.-C.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histoires ont été passées d'une génération à l'autre dans des familles israélites et juives pendant des centaines d'années.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livres de 1 Rois et 2 Rois formaient un seul livre quand ils ont été écrits. Plus tard, ils ont été divisés en deux livres.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1 Rois a été écrit pour le peuple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1 Rois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1 Rois raconte le règne de Salomon et les règnes des rois après lui.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1 Rois raconte comment la nation d'Israël se divise en deux royaumes.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1 Rois montre comment les rois, les prophètes et le peuple israélites sont fidèles ou infidèles à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1 Samuel, 2 Samuel, 1 Rois et 2 Rois sont quatre parties de la même histoire. Ensemble, ils racontent plus de 400 ans de l'histoire d'Israël.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utilise le Temple comme il a utilisé la tente sacrée ou tente de la rencontre.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Beaucoup de rois de la lignée de David ne sont pas fidèles à l'alliance de Dieu avec David. Dieu reste fidèle à toutes ses alliances avec son peuple.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prophètes s'opposent aux dirigeants qui ne sont pas fidèles à Dieu.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Règne de Salomon en tant que roi (1 ­– 11)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Division d'Israël en deux royaumes sous Roboam et Jéroboam (12 ­– 14)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Rois du royaume du Nord et rois du royaume du Sud (15 – 22)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