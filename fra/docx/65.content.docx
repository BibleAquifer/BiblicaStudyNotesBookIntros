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l'épître de</w:t>
      </w:r>
      <w:r>
        <w:rPr>
          <w:lang w:val="fr_FR" w:bidi="fr_FR"/>
        </w:rPr>
        <w:t xml:space="preserve"> </w:t>
      </w:r>
      <w:r>
        <w:rPr>
          <w:b/>
          <w:lang w:val="fr_FR" w:bidi="fr_FR"/>
        </w:rPr>
        <w:t>Jude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L'épître de Jude est une lettre écrite par Jude, le frère de Jésus.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Jude l'a écrite vers 65 apr. J.-C.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l'épître de Jude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ne sait pas exactement à qui la lettre de Jude a été écrite. On pense qu'elle a été écrite pour des croyants juifs.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lettres de 2 Pierre et de Jude se ressemblent beaucoup. Jude a peut-être écrit aux mêmes croyants que ceux qui sont mentionnés dans 2 Pierre. Ces croyants se trouvaient dans le territoire romain aujourd'hui connu comme la Turquie.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Jude partage la vérité sur Jésus. La lettre de Jude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l'épître de Jude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L'épître de Jude a été écrite pour avertir les croyants contre les faux enseignants.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L'épître de Jude a été écrite pour encourager les croyants à devenir forts dans la foi.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L'épître de Jude a été écrite pour appeler les faux enseignants à se détourner de leur péché.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Garder la vraie foi et refuser de croire aux faux enseignements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Rappeler aux croyants que les impies seront détruits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Rester dans l'amour de Dieu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(1.1–2)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Reconnaître les faux enseignants (1.3–19)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Rester ensemble en demeurant dans l'amour de Dieu (1.20–23)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Louanges à Dieu (1.24–25)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