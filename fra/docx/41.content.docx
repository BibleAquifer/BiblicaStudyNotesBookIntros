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MRK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Marc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Marc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L'Évangile selon Marc est une collection d'histoires à propos de Jésus. L'Évangile selon Marc contient des paroles et des enseignements de Jésus.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ont vécu et travaillé avec lui. Ce sont eux qui ont transmis ces histoires à propos de Jésus, et ces paroles et ces enseignements de Jésus. L'Évangile selon Marc repose sur le témoignage de Pierre à propos de la vie et de l'œuvre de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Marc a écrit ces histoires et ces enseignements. On pense qu'il les a écrits entre 55 et 65 apr. J.-C. On pense qu'il était à Rome quand il les a écrits.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l'Évangile selon Marc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L'Évangile selon Marc a été écrit pour les non-Juifs ou Gentils qui ne savent pas qui est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L'Évangile selon Marc a été écrit pour les croyants gentils vivant dans les territoires contrôlés par les Romains.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l'Évangile selon Marc partage la vérité sur Jésus. L'Évangile selon Marc a donc été écrit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l'Évangile selon Marc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L'Évangile selon Marc a été écrit pour partager le message de Jésus avec les non-Juifs ou Gentils.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L'Évangile selon Marc a été écrit pour encourager les croyants gentils maltraités par le gouvernement romain.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L'histoire de Jésus, du royaume de Dieu et du plan de Dieu pour sauver le monde.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L'œuvre de Jésus en tant que serviteur de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L'œuvre de Jésus en tant qu'enseignant, guérisseur et prédicateur qui faisait des miracles.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souffrance, la mort et la résurrection de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Préparation de Jésus pour accomplir son œuvre (1.1–13)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Jésus travaille et sert en Galilée (1.14 – 3.35)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Histoires racontées par Jésus (4.1–34)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nombreuses personnes sont guéries par Jésus (4.35 – 5.43)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Travail et service de Jésus en dehors de la Galilée (6.1 – 8.26)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Voyage de Jésus vers Jérusalem (8.27 – 10.52)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Jésus à Jérusalem et mort de Jésus (11 – 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Résurrection de Jésus et dernières instructions de Jésus à ses disciples (</w:t>
      </w:r>
      <w:r>
        <w:rPr>
          <w:lang w:val="fr_FR" w:bidi="fr_FR"/>
        </w:rPr>
        <w:t>16</w:t>
      </w:r>
      <w:r>
        <w:rPr>
          <w:b/>
          <w:lang w:val="fr_FR" w:bidi="fr_FR"/>
        </w:rPr>
        <w:t>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