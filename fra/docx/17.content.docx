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EST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Esther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d'Esther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d'Esther est une histoire du peuple juif. Elle se passe entre 486 et 465 av. J.-C. Elle se passe à une époque où les Perses règnent.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Mardochée qui a écrit cette histoire.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histoire a été passée d'une génération à l'autre dans des familles israélites et juives pendant des centaines d'années.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d'Esther a été écrit pour les Juifs qui vivent dans le royaume perse et tous les Juifs après eux.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d'Esther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d'Esther est un récit sur les Juifs qui vivent dans le royaume perse.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d'Esther explique comment la fête qui s'appelle Pourim a été mise en place.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ennemis des Juifs veulent les détruire.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Juifs sont sauvés de ces ennemis.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Pourim honore et célèbre le moment où les Juifs sont sauvés.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Esther devient reine du royaume perse (1 – 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Haman prépare des plans malfaisants contre Mardochée et les Juifs (3 – 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Esther prépare un plan sage et astucieux (5 – 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Juifs sont sauvés (8 – 10)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