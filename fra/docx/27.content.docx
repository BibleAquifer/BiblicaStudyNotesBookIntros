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DAN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Daniel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Daniel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Daniel est un livre des prophètes d'Israël. C'est une collection d'histoires, de messages et de visions. Il contient des lettres et des prières.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 ces histoires sont à propos de Daniel. Il y a aussi des histoires sur Schadrac, Méschac, Abed-Nego et sur des rois de Babylone et de Perse. Dieu donne à Daniel des visions et des messages. Ces visions et ces messages sont à propos des gouvernements de l'époque de Daniel et à propos des gouvernements après l'époque de Daniel.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Daniel fait partie du premier groupe de Juifs qui vit en exil à Babylone. Daniel sert dans le gouvernement babylonien jusqu'à ce que le gouvernement perse prenne le contrôle. Ensuite, il sert dans le gouvernement perse. Il sert d'environ 605 à environ 535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Daniel qui a écrit ces histoires, messages et visions.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auteurs du Nouveau Testament ont compris que certaines des prophéties et des visions de Daniel se sont accomplies dans la vie et l'œuvre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Daniel a été écrit pour les Juifs en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 Daniel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Daniel encourage les Juifs avec des histoires à propos de Dieu s'occupant de son peuple pendant l'exil.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Daniel donne des exemples de Juifs restant fidèles à l'alliance du mont Sinaï. Ils restent fidèles à Dieu pendant l'exil et quand ils sont maltraités.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Daniel rappelle le pouvoir et l'autorité de Dieu aux Juifs. Le livre de Daniel les encourage face à la souffrance causée par les dirigeants et les gouvernements humains.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a un pouvoir et une autorité complets sur tout ce qui est au ciel et sur la terre. Il s'assurera de mettre fin à l'exil de son peuple à Babylone. Un jour, il régnera pour toujours en tant que Roi.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Daniel, Schadrac, Méschac et Abed-Nego restent fidèles à l'alliance du mont Sinaï. Ils le sont même s'ils vivent loin de Jérusalem et du Temple.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Histoires sur Daniel et ses trois amis (1 – 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Visions et messages pour Daniel concernant l'avenir (7 – 12)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