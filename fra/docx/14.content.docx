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2CH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Chroniques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le livre de 2 Chroniques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 xml:space="preserve">2 Chroniques est un récit de l'histoire d'Israël. Ces histoires se passent entre 970 et 538 av. J.-C. 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qu'Esdras a peut-être écrit certaines de ces histoires. On pense qu'elles ont été écrites vers 430 av. J.-C., après le retour de certains Juifs en Juda après l'exil à Babylone.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D'autres histoires de ce livre ont été écrites par d'autres Juifs.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Ces histoires ont été passées d'une génération à l'autre dans des familles israélites et juives pendant des centaines d'années.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livres des Chroniques formaient un seul livre quand ils ont été écrits. Plus tard, ils ont été divisés en deux livres. De nombreux récits de 2 Chroniques sont aussi racontés dans les livres de Samuel et des Rois.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 qui ce livre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2 Chroniques a été écrit pour les Juifs revenus en Juda après un très long exil à Babylone.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2 Chroniques a-t-il été écrit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2 Chroniques rappelle aux Juifs leur histoire en tant que peuple de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2 Chroniques rappelle aux Juifs que Dieu leur reste fidèle à eux et qu'il reste fidèle à ses alliances.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livre de 2 Chroniques encourage tous les Juifs à suivre l'exemple de David en obéissant à Dieu et en n'adorant que lui.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Temple est détruit très longtemps après sa construction.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Certain rois suivent l'exemple de David. Ils obéissent à Dieu et l'adorent fidèlement. D'autres rois refusent d'obéir à Dieu.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Dieu veut que tous les gens l'adorent de tout leur cœur.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promesse de Dieu à propos des rois de la lignée de David est vraie.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 règne de Salomon en tant que roi (1 – 9)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Le royaume du Sud (10 – 36)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