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Biblica Study Notes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Biblica Study Notes (Book Intros)</w:t>
      </w:r>
      <w:r>
        <w:rPr>
          <w:lang w:val="fr_FR" w:bidi="fr_FR"/>
        </w:rPr>
        <w:t xml:space="preserve"> © 2023 Biblica Inc. Released under CC BY-SA 4.0 license. </w:t>
      </w:r>
      <w:r>
        <w:rPr>
          <w:lang w:val="fr_FR" w:bidi="fr_FR"/>
        </w:rPr>
        <w:t>Biblica Study Notes</w:t>
      </w:r>
      <w:r>
        <w:rPr>
          <w:lang w:val="fr_FR" w:bidi="fr_FR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fr_FR" w:bidi="fr_FR"/>
        </w:rPr>
        <w:t>Biblica Study Notes</w:t>
      </w:r>
      <w:r>
        <w:rPr>
          <w:lang w:val="fr_FR" w:bidi="fr_FR"/>
        </w:rPr>
        <w:t xml:space="preserve"> © 2023 Biblica Inc. Released under CC BY-SA 4.0 license by Mission Mutual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COL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Colossiens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l'Épître aux</w:t>
      </w:r>
      <w:r>
        <w:rPr>
          <w:lang w:val="fr_FR" w:bidi="fr_FR"/>
        </w:rPr>
        <w:t xml:space="preserve"> </w:t>
      </w:r>
      <w:r>
        <w:rPr>
          <w:b/>
          <w:lang w:val="fr_FR" w:bidi="fr_FR"/>
        </w:rPr>
        <w:t>Colossiens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L'Épître aux Colossiens est une lettre de Paul. Timothée a aidé Paul à l'écrire.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Paul a écrit cette lettre quand il était en prison. On pense qu'il l'a écrite vers 60 apr. J.-C.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À qui l'Épître aux Colossiens a-t-elle été écrite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Cette lettre a été écrite aux croyants de la ville de Colosses. Certains sont des Juifs, mais la plupart sont des non-Juifs.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Cette lettre a été lue à haute voix dans les Églises tout autour de la région de Colosses.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Les disciples de Jésus reconnaissent que Colossiens partage la vérité sur Jésus. La lettre aux Colossiens a donc été écrite pour tous les peuples partout dans le monde.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l'Épître aux Colossiens a-t-elle été écrite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Cette lettre a été écrite pour informer les croyants de Colosses de comment va Paul en prison.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Cette lettre a été écrite pour s'opposer aux faux enseignants. Ils enseignent des mensonges.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Cette lettre a été écrite pour enseigner aux croyants comment vivre leur nouvelle vie en Christ.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Idées principales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Jésus-Christ est Seigneur de tout ce qui existe.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Tous les enseignements qui n'annoncent pas Jésus comme Seigneur sont faux.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Les croyants vivent d'une nouvelle façon grâce à Christ.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Grandes lignes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Salutations et prière (1.1–14)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Qui est Christ (1.15–23)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Travail de Paul parmi les non-Juifs (1.24 – 2.5)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Les croyants sont complets en Jésus-Christ (2.6–23)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Vivre une nouvelle vie en Christ (3.1 – 4.1)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Salutations finales (4.2–18)</w:t>
      </w:r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