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à Tite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à Tite est une lettre de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l'a écrite vers 64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à Tite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à Tite, quand il travaillait et servait dans les Églises en Crète.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l'Épître à Tite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à Tite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enseigner à Tite comment diriger les Églises en Crète.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donner des instructions claires sur le choix des dirigeants d'Église et sur ce qu'ils doivent être.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Comment la Bonne Nouvelle de Jésus change la vie et le comportement des gens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Organisation des Églises en Crète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Faire face aux personnes qui enseignent des choses fausses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Vivre une vie sainte et faire le bien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dirigeants d'Église en Crète (1.5–9)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faux enseignants (1.10–16)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familles en Crète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bonté de Dieu et faire du bien à autrui (3.1–11)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(3.12–15)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