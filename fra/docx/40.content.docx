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MAT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Matthieu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de Matthieu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 xml:space="preserve">L'Évangile selon Matthieu est une collection d'histoires à propos de Jésus. L'Évangile selon Matthieu contient des paroles et des enseignements de Jésus. 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disciples de Jésus ont vécu et travaillé avec lui. Ce sont eux qui ont transmis ces histoires à propos de Jésus, et ces paroles et ces enseignements de Jésus.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Matthieu a écrit ces histoires et enseignements. On pense qu'il les a écrits entre 60 et 65 apr. J.-C.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l'Évangile selon Matthieu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L'Évangile selon Matthieu a été écrit pour les Juifs en Israël à l'époque de Jésus.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disciples de Jésus reconnaissent que l'Évangile selon Matthieu partage la vérité sur Jésus. L'Évangile selon Matthieu a donc aussi été écrit pour tous les peuples partout dans le monde.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l'Évangile selon Matthieu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L'Évangile selon Matthieu a été écrit pour montrer aux Juifs que Jésus est le Roi et le Messie promis par Dieu.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L'Évangile selon Matthieu a été écrit pour appeler les Juifs à croire en Jésus et à le suivre fidèlement.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vie et l'œuvre de Jésus accomplissent les prophéties de l'Ancien Testament à propos du Messie.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Jésus a autorité en tant qu'enseignant. Matthieu a écrit les enseignements de Jésus dans cinq longs discours.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Jésus est le Roi du monde entier.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Jésus a amené le royaume de Dieu sur terre.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Lignée et naissance de Jésus (1 – 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Baptême et tentation de Jésus (3 – 4)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Premier long message de Jésus. Enseignements sur la montagne (5 – 7)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Jésus montre son autorité (8 – 9)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Deuxième long message de Jésus. Enseignements pour les 12 disciples (10)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Foi de certains en Jésus, opposition d'autres face à Jésus (11 – 12)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Troisième long message de Jésus. Enseignements sur le royaume des cieux (13)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Miracles de Jésus et opposition (14 – 17)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Quatrième long message de Jésus. Enseignements sur le royaume des cieux et sur qui est important (18)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Voyage de Jésus à Jérusalem et avertissement de Jérusalem (19 – 23)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Cinquième long message de Jésus. Enseignements sur le mont des oliviers (24 – 25)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Derniers jours, mort et résurrection de Jésus (26.1 – 28.15)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Dernières instructions de Jésus à ses disciples (28.16–20)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