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Nahum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Nahum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Nahum est un livre des prophètes d'Israël. C'est une collection de messages de Dieu prononcés par Nahum. Il les prononce après une vision que Dieu lui donne.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messages sont à propos du peuple et du roi d'Assyrie.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rien de la ville de Nahum, ni de sa famille. On pense qu'il prononce ces messages après 663 av. J.-C. C'est à ce moment-là que l'Assyrie prend contrôle de la ville de Thèbes. Nahum prononce ces messages avant que Babylone prenne le contrôle de l'Assyrie. Cela se passe vers 612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de Nahum sont écrits sous forme de poèmes.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Nahum qui a écrit ces messages.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Nahum a été écrit pour le peuple du royaume du Sud de Juda.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Nahum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Nahum explique le jugement de Dieu contre l'Assyrie.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Nahum rappelle au peuple du royaume du Sud que Dieu les protège.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Nahum réconforte le peuple du royaume du Sud par de bonnes nouvelles. Le jugement de Dieu contre l'Assyrie est une bonne nouvelle pour tous ceux qu'elle avait maltraités.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puissant. Il a une autorité complète sur tout ce qu'il a créé et sur tous les gouvernements humains.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en colère contre le péché et le mal. Il arrête les personnes et les gouvernements qui font le mal. Il les arrête en les jugeant.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bon. Dieu s'occupe de ceux qui ont confiance en lui.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Description de Dieu par Nahum (1.1–8)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Ordre donné par Dieu à propos de Ninive (1.9–15)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Vision de Nahum sur la destruction de Ninive (2 – 3)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