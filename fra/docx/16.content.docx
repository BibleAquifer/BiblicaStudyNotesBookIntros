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NEH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Néhémie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Néhémie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Le livre de Néhémie est un récit de l'histoire juive à l'époque où les Perses règnent. Cette histoire se passe entre 445 et 430 av. J.-C. 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Néhémie a écrit une partie de ce récit. On pense qu'Esdras en a écrit d'autres parties. D'autres parties encore ont été écrites par d'autres Juifs.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histoire a été passée d'une génération à l'autre dans des familles israélites et juives pendant des centaines d'années.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livres d'Esdras et de Néhémie formaient un seul livre quand ils ont été écrits. Plus tard, ils ont été divisés en deux livres.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Néhémie a été écrit pour les Juifs revenus en Juda après un très long exil à Babylone.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livre de Néhémie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Néhémie raconte l'histoire des Juifs revenus de Babylone en Juda.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Néhémie raconte comment la muraille autour de Jérusalem est reconstruite.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Néhémie témoigne que les Juifs sont d'accord pour suivre l'alliance du mont Sinaï.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Juifs travaillent ensemble pour reconstruire la muraille de Jérusalem.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personnes qui n'adorent pas Dieu fidèlement s'opposent à Néhémie et à ceux qui reconstruisent la muraille.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peuple de Dieu décide à nouveau d'être fidèle à l'alliance du mont Sinaï.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Néhémie prie constamment et travaille fort pour aider le peuple de Dieu à lui rester fidèle.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La reconstruction de la muraille de Jérusalem (1.1 – 7.3)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La communauté juive à Jérusalem (7.4 – 13.31)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