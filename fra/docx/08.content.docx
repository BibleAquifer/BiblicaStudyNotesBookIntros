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Biblica Study Notes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Biblica Study Notes (Book Intros)</w:t>
      </w:r>
      <w:r>
        <w:rPr>
          <w:lang w:val="fr_FR" w:bidi="fr_FR"/>
        </w:rPr>
        <w:t xml:space="preserve"> © 2023 Biblica Inc. Released under CC BY-SA 4.0 license.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© 2023 Biblica Inc.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le livre de Ruth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 xml:space="preserve">Le livre de Ruth est une histoire de l'époque des juges. On pense que cette histoire est arrivée entre 1375 et 1050 av. J.-C. 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C'est peut-être le prophète Samuel qui a écrit des parties de l'histoire.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D'autres parties de l'histoire ont été écrites par d'autres Israélites.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histoire a été passée d'une génération à l'autre dans des familles israélites et juives pendant des centaines d'années.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 qui ce livre a-t-il été écrit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Ruth a été écrit pour le peuple d'Israël.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le livre de Ruth a-t-il été écrit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Ruth raconte l'amour fidèle et la bonté de Dieu envers Naomi et Ruth.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Ruth raconte l'histoire de la famille du roi David.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Ruth montre comment Dieu s'occupe de ceux qui ont confiance en lui. Cela inclut les Israélites et toutes les personnes partout dans le monde.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Idées principales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Ruth, Boaz et Dieu montrent un amour fidèle et de la bonté.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protecteur de la famille doit aider les membres de la famille qui sont dans le besoin.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Ruth est une étrangère et le roi David vient de sa lignée.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Grandes lignes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Naomi revient de Moab à Bethléhem (1)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Ruth glane le maïs dans les champs de Boaz (2)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Ruth demande à Boaz de se marier avec elle (3)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Ruth se marie avec Boaz et a un fils (4.1–17)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Lignée de Pérets à David (4.18–22)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