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Study Notes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(Book Intros)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© 2023 Biblica Inc.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1TH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Thessaloniciens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la Première Épître aux Thessaloniciens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La Première épître aux Thessaloniciens est une lettre de Paul. Silas et Timothée ont aidé Paul à l'écrire.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On pense que Paul a écrit cette lettre quand il était à Corinthe vers 51 apr. J.-C.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Nouveau Testament contient deux lettres de Paul à l'Église de Thessalonique. Celle-ci est la première.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qui la Première épître aux Thessaloniciens a-t-elle été écrite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La première lettre aux Thessaloniciens a été écrite aux croyants de la ville de Thessalonique. Certains sont des Juifs, mais la plupart sont des non-Juifs.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lue à haute voix dans les Églises tout autour de la région de Thessalonique.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disciples de Jésus reconnaissent que 1 Thessaloniciens partage la vérité sur Jésus. La première lettre aux Thessaloniciens a donc été écrite pour tous les peuples partout dans le monde.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la Première lettre aux Thessaloniciens a-t-elle été écrite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Paul a écrit cette lettre pour partager sa joie à propos de la fidélité des Thessaloniciens à Jésus.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écrite pour expliquer le travail de Paul parmi eux.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écrite pour répondre aux questions que les croyants de Thessalonique avaient posées à Paul. Ces questions étaient à propos de la mort et du retour de Jésus sur terre.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Idées principales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Encouragements de Paul pour l'Église de Thessalonique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travail de Paul en tant qu'apôtre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Instructions sur comment vivre une vie sainte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retour de Jésus sur terre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Grandes lignes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Paul rend grâce pour la foi des Thessaloniciens (1)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Paul explique son travail en tant qu'apôtre à Thessalonique (2.1 – 3.10)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Paul prie pour les Thessaloniciens (3.11–13)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Paul encourage les Thessaloniciens (4.1 – 5.22)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Salutations finales (5.23–28)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