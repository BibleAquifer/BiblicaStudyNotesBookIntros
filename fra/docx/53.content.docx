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2TH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la Deuxième épître aux Thessaloniciens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Deuxième épître aux Thessaloniciens est une lettre de Paul. Silas et Timothée ont aidé Paul à l'écrire.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Paul a écrit cette lettre quand il était à Corinthe entre 51 et 52 apr. J.-C.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Nouveau Testament contient deux lettres de Paul à l'Église de Thessalonique. Celle-ci est la deuxième.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la Deuxième lettre aux Thessaloniciens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aux croyants de la ville de Thessalonique. Certains sont des Juifs, mais la plupart sont des non-Juifs.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lue à haute voix dans les Églises de toute la région de Thessalonique.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reconnaissent que 2 Thessaloniciens partage la vérité sur Jésus. Cette lettre a donc été écrite pour tous les peuples partout dans le monde.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la Deuxième épître aux Thessaloniciens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encourager, réconforter et enseigner les croyants à Thessalonique.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Jugement contre ceux qui maltraitent les Thessaloniciens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retour de Jésus sur terre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Travailler fort pour leurs besoins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Paul prie pour les Thessaloniciens et rend grâce pour eux (1)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Réconfort au sujet du Jour du Seigneur (2)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Prière et avertissements pour ceux qui ne veulent pas travailler (3.1–15)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finales (3.16–18)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