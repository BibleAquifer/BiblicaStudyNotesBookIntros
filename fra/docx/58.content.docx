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HEB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l'Épître aux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Hébreux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L'Épître aux Hébreux est une lettre. On ne sait pas qui l'a écrite. On pense que l'auteur a travaillé avec Paul.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l'Épître aux Hébreux a été écrite vers 65 apr. J.-C. Elle a été écrite avant la destruction de Jérusalem et du temple en 70 apr. J.-C.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l'Épître aux Hébreux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ne sait pas exactement à qui cette lettre a été écrite. On pense qu'elle a été écrite pour la communauté des croyants juifs à Rome. Les personnes qui ont reçu cette lettre connaissaient bien l'auteur.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l'Épître aux Hébreux partage la vérité sur Jésus. Cette lettre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l'Épître aux Hébreux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montrer comment les promesses des alliances de Dieu avec Israël ont été accomplies. Elles ont été accomplies dans la vie et l'œuvre de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montrer comment Jésus a établi la nouvelle alliance.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montrer pourquoi les lecteurs ne doivent pas choisir les croyances et pratiques juives plutôt que de suivre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pour encourager les croyants maltraités pour avoir suivi Jésus.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Qui est Jésus et ce qu'il a accompli.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Prophéties et promesses de l'Ancien Testament accomplies dans la nouvelle alliance.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Jésus est plus grand que les anges, Moïse, Aaron et les prêtres après Aaron. Jésus est plus grand que les prophètes d'autrefois.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Jésus comme grand prêtre.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repos de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Exemples de foi.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Dieu montre pleinement qui il est à travers son Fils (1.1–4)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 Fils est supérieur aux anges (1.5 – 2.18)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 Fils est le grand prêtre qui est fidèle et plein de miséricorde (3.1 – 5.10)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 Fils est un prêtre comme Melchisédek (5.11 – 10.39)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La nécessité d'avoir la foi et de ne pas abandonner (11.1 – 12.13)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Instructions sur la vie communautaire (12.14 – 13.21)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finales (13.22–25)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