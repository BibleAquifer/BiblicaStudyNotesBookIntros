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ZEC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Zacharie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 Zacharie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Zacharie est un livre des prophètes d'Israël. C'est une collection de messages et de visions de Dieu.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visions et les messages sont à propos du pays de Juda à l'époque de Zacharie. Les visions et les messages font partie de l'histoire racontée dans Esdras aux chapitres 1 à 6. Ils sont aussi à propos du moment où Dieu régnera complètement en tant que Roi.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Zacharie commence à prononcer ces messages en 520 av. J.-C. C'est la deuxième année du règne de Darius, roi de Perse. Les visions dans le livre sont aussi de cette année-là.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plupart des messages sont écrits sous forme de poèmes ou d'histoires.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Zacharie a écrit certaines parties de ces messages et visions. On pense que d'autres parties ont été écrites par d'autres Juifs.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auteurs du Nouveau Testament ont compris que certaines des prophéties de Zacharie se sont réalisées dans la vie et l'œuvre de Jésus.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Zacharie a été écrit pour Zorobabel, Josué et les Juifs revenus en Juda après un très long exil à Babylone.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livre de</w:t>
      </w:r>
      <w:r>
        <w:rPr>
          <w:lang w:val="fr_FR" w:bidi="fr_FR"/>
        </w:rPr>
        <w:t xml:space="preserve"> </w:t>
      </w:r>
      <w:r>
        <w:rPr>
          <w:b/>
          <w:lang w:val="fr_FR" w:bidi="fr_FR"/>
        </w:rPr>
        <w:t>Zacharie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Zacharie rappelle aux Juifs d'être fidèles à l'alliance du mont Sinaï après l'exil.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Zacharie conserve les messages qui ont aidé les Juifs à terminer la construction du Temple.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Zacharie encourage les Juifs par des promesses à propos de plusieurs choses. Ces choses incluent l'alliance avec David, le Jour du Seigneur et la nouvelle création.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réconforte son peuple par des paroles d'espoir. Cela inclut des prophéties sur le Messie.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jugera toutes les nations au Jour du Seigneur.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Un jour, Dieu régnera complètement en tant que Roi. Tous ceux qui l'adorent et lui obéissent seront son peuple.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Messages et visions de Zacharie (1 – 8)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Messages de jugement et d'espoir (9 – 14)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