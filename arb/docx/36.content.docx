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Resource: Biblica Study Notes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Biblica Study Notes (Book Intros)</w:t>
      </w:r>
      <w:r>
        <w:rPr>
          <w:rtl/>
          <w:cs/>
          <w:lang w:val="ar_AE" w:bidi="ar_AE"/>
        </w:rPr>
        <w:t xml:space="preserve"> © 2023 Biblica Inc. Released under CC BY-SA 4.0 license. </w:t>
      </w:r>
      <w:r>
        <w:rPr>
          <w:rtl/>
          <w:cs/>
          <w:lang w:val="ar_AE" w:bidi="ar_AE"/>
        </w:rPr>
        <w:t>Biblica Study Notes</w:t>
      </w:r>
      <w:r>
        <w:rPr>
          <w:rtl/>
          <w:cs/>
          <w:lang w:val="ar_AE" w:bidi="ar_AE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rtl/>
          <w:cs/>
          <w:lang w:val="ar_AE" w:bidi="ar_AE"/>
        </w:rPr>
        <w:t>Biblica Study Notes</w:t>
      </w:r>
      <w:r>
        <w:rPr>
          <w:rtl/>
          <w:cs/>
          <w:lang w:val="ar_AE" w:bidi="ar_AE"/>
        </w:rPr>
        <w:t xml:space="preserve"> © 2023 Biblica Inc. Released under CC BY-SA 4.0 license by Mission Mutual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pStyle w:val="Heading1"/>
        <w:bidi/>
      </w:pPr>
      <w:r>
        <w:rPr>
          <w:rtl/>
          <w:cs/>
          <w:lang w:val="ar_AE" w:bidi="ar_AE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ZEP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 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صفنيا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هو سفر صفنيا؟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صفنيا هو سفر من أسفار الأنبياء في إسرائيل. وهو عبارة عن مجموعة من الرسائل من الله التي تحدث بها صفنيا.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كانت معظم الرسائل تتعلق بشعب وقادة المملكة الجنوبية. وكانت بعض الرسائل تتعلق بالأمم التي عاشت حول المملكة الجنوبية.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تحدث صفنيا بهذه الرسائل حين كان يوشيا ملكًا على المملكة الجنوبية. وقد حكم يوشيا من سنة 640 قبل الميلاد إلى سنة 609 قبل الميلاد.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تمت كتابة الرسائل في صورة قصائد.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يُعتقد أن صفنيا كتب هذه الرسائل.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لمن كُتب هذا السفر؟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لشعب المملكة الجنوبية، يهوذا.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كُتب</w:t>
      </w:r>
      <w:r>
        <w:rPr>
          <w:rtl/>
          <w:cs/>
          <w:lang w:val="ar_AE" w:bidi="ar_AE"/>
        </w:rPr>
        <w:t xml:space="preserve"> </w:t>
      </w:r>
      <w:r>
        <w:rPr>
          <w:b/>
          <w:rtl/>
          <w:cs/>
          <w:lang w:val="ar_AE" w:bidi="ar_AE"/>
        </w:rPr>
        <w:t>سفر صفنيا؟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لتحذير الناس والقادة في المملكة الجنوبية ليتوقفوا عن ارتكاب الخطايا. وإن أولئك الذين لم يغيروا طرقهم سيتم هلاكهم عندما يجلب الله القضاء ضدهم.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لإظهار مدى قوة غضب الله ضد الخطية.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لتشجيع الناس من جميع الأمم الذين كانوا متضعين ووثقوا بالله.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لإظهار فرح الله وسروره في الأشخاص الذين يثقون به.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الأفكار الرئيسية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الله محارب قوي. وسيتخذ إجراءً عندما يغضب. فإنه سيجلب القضاء ضد كل من يرفض الابتعاد عن الخطية. وسيفعل ذلك في يوم الرب.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الله هو الرب والملك على جميع الناس والشعوب. والناس من جميع الأمم الذين يعبدون الله سيتمتعون ببركات العهد.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الله صالح ويفعل ما هو صحيح وعادل. وهو مملوء بالمحبة والفرح.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مخطط السفر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رسائل الدينونة على العالم والمملكة الجنوبية (1:1 – 2:3).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رسائل الدينونة على الأمم الأخرى (2:4–15).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المزيد من رسائل الدينونة على العالم والمملكة الجنوبية (3:1–8).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رسائل الرجاء حول أولئك الذين يثقون بالله (3:9–20).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sectPr w:rsidR="00443E2A" w:rsidRPr="00443E2A" w:rsidSect="007E084E">
      <w:rtlGutter/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ar_AE" w:eastAsia="en-US" w:bidi="ar_AE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