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2PE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بطرس الثانية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رسالة بطرس الثانية؟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رسالة بطرس الثانية هي رسالة من الرسول بطرس.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بطرس كتب هذه الرسالة من روما. كما يُعتقد أنه كتبها حوالي عام 67 ميلادي.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يتضمن العهد الجديد رسالتين من بطرس. هذه هي الرسالة الثانية.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كُتبت رسالة بطرس الثانية؟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يُعرف بالضبط لمن كُتبت رسالة بطرس الثانية. لكنها كانت للمؤمنين.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 يكون هؤلاء هم نفس المؤمنين الذين كتب إليهم بطرس في رسالة بطرس الأولى. وقد كانوا في الأراضي الرومانية المعروفة الآن بتركيا.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رسالة بطرس الثانية تشارك الحق عن يسوع. لذلك فهي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كُتبت رسالة بطرس الثانية؟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لمقاومة الأشخاص الذين كانوا يُعَلِّمون تعاليم خاطئة عن يسوع.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لتشجيع المؤمنين على العيش بطرق ترضي الله.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لمساعدة المؤمنين على الاستعداد لمجيء يسوع.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نعمة الله تجعل المؤمنين قادرين على عيش حياة مُقَدَّسة حتى عندما يواجهون المقاومة.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المؤمنين أن يستمروا في النمو في الإيمان وألا يصدقوا التعاليم الباطلة.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سيرجع يسوع ثانية.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صبور ومتأنّي لأنه يريد من الناس أن يتوبوا عن الخطية.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تحيات (1:1–2).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الحاجة إلى عيش حياة مُقَدَّسة (1:3–11).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تَذَكُّر ما يقوم عليه الإيمان (1:12–21).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رفض تصديق المُعَلِّمين الكذبة (2).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الأيام الأخيرة ويوم الرب (3:1–16).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التحيات الختامية (3:17–18).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