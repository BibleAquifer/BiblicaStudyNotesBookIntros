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GEN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التكوين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التكوين؟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سفر التكوين هو سرد لبداية العالم وأمة إسرائيل. ويُسجَّل سفر التكوين في صورة مجموعة من القصص. تم تناقل هذه القصص عبر العائلات الإسرائيلية واليهودية لمئات السنين.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موسى كتب بعض من هذه القصص. كما يُعتقد أنه كتبها بين سنة 1450 وسنة 1410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أجزاء أخرى من سفر التكوين بواسطة أشخاص آخرين من 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التكوين؟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ليصف بداية الخليقة والبشر والخطية والخلاص وشعب إسرائيل. في اللغة اليونانية، كلمة تكوين تعني البداية.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أن الله هو خالق كل الحياة.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صالح. وقد خلق عالمًا حسنًا.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الخطية شر. ونتيجة الخطية موت.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ملتزم بأن يبارك العالم الذي خلقه وبأن يخلصه من الخطية والموت والشر. وقد أقام عهودًا مع إبراهيم وإسحاق ويعقوب وعائلاتهم. كانت هذه العهود جزءًا من خطة الله للبركة والخلاص.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بداية الخليقة والبشر والخطية (1 - 3).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عائلة آدم وحواء (4 - 5).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نوح وعائلته (6 - 11).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إبراهيم وعائلته (12 – 25:18).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إسحاق وعائلته (25:19 – 28:9).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يعقوب وعائلته (28:10 – 36:43).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قصة يوسف وعائلته (37 - 50).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