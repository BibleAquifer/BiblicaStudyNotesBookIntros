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JHN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يوحنا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إنجيل يوحنا؟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إن إنجيل يوحنا هو مجموعة من القصص عن يسوع. وهو يتضمن كلمات وتعاليم يسوع. وتم تناقل هذه القصص والتعاليم من قِبَل أتباع يسوع الذين عاشوا وعملوا معه.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روى يوحنا قصة إنجيله بطريقة جديدة ومختلفة عن كُتَّاب الأناجيل الآخرين. ومع ذلك، فإن القصص والتعاليم التي سجلها يوحنا تتفق مع أناجيل متى ومرقس ولوقا.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يوحنا كتب إنجيله بين السنوات 85 و90 ميلادي.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إنجيل يوحنا؟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للمؤمنين اليهود والأمم الذين عاشوا في الأراضي التي كانت تحت سلطان الامبراطورية الرومانية.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للأشخاص الذين لم يعرفوا من هو يسوع.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يدرك أتباع يسوع أن إنجيل يوحنا يشارك الحق عن يسوع. لذلك فهو لجميع الناس في كل مكان.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إنجيل يوحنا؟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لمساعدة المؤمنين في جميع أنحاء الأراضي الرومانية على فهم المزيد عن يسوع واتِّبَاعه بأمانة.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لمساعدة الناس الذين لم يعرفوا عن يسوع على أن يؤمنوا بأنه هو المسيَّا وابن 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لدعوة الجميع لتلقي هِبَّة الحياة الأبدية من 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يسوع كلمة الله، المسيَّا وابن الله.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تصريحات أنا أكون السبعة.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الآيات السبع التي قام بها يسوع التي تُظهر أنه المسيَّا.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الشهود السبعة ليسوع.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الكلمة صار إنسانًا (1:1–18).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بداية عمل وخدمة يسوع (1:19–51).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يُعَلِّم في العلن ويقوم بسبع آيات (2 - 11).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الأسبوع الأخير من حياة يسوع (12 - 19).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قيامة يسوع من بين الأموات (20).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يسوع يقضي وقتًا مع التلاميذ (21).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