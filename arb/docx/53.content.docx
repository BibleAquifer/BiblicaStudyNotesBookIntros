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 (Book Intros)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2TH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تسالونيكي الثانية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رسالة تسالونيكي الثانية؟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رسالة تسالونيكي الثانية هي رسالة من الرسول بولس. وقد ساعده سيلا وتيموثاوس في كتابتها.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يُعتقد أن بولس كتب هذه الرسالة من كورنثوس بين عامي 51 و52 ميلادي.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يتضمن العهد الجديد رسالتين من بولس إلى الكنيسة في تسالونيكي. هذه هي الرسالة الثانية.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كُتبت رسالة تسالونيكي الثانية؟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إلى المؤمنين في مدينة تسالونيكي. وقد كان بعضهم يهودًا ولكن معظمهم كانوا من الأمم.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تمت قراءة الرسالة بصوت عالٍ في الكنائس في جميع أنحاء منطقة تسالونيكي.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يدرك أتباع يسوع أن رسالة تسالونيكي الثانية تشارك الحق عن يسوع. لذلك فهي لجميع الناس في كل مكان.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كُتبت رسالة تسالونيكي الثانية؟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لتشجيع وتعزية وتعليم المؤمنين في تسالونيكي.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الأفكار الرئيسية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الدينونة على من يعاملون أهل تسالونيكي بشكل سيء.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عودة يسوع إلى الأرض.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العمل بجد من أجل ما يحتاجون إليه.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مخطط السفر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بولس يصلي من أجل أهل تسالونيكي ويشكر الله من أجلهم (1).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الراحة بشأن يوم الرب (2).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الصلاة والتحذيرات بشأن الذين لا يريدون العمل (3:1–15).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التحيات الختامية (3:16–18).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