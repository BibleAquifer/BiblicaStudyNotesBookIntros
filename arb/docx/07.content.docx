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JDG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القضاة؟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القضاة هو سرد لأحداث في تاريخ شعب إسرائيل. ولقد تم تسجيله في صورة مجموعة من القصص. وتم تناقل هذه القصص عبر العائلات الإسرائيلية واليهودية لمئات السنين.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هذه القصص بواسطة أشخاص من شعب إسرائيل. ويُعتقد أن بعضها كُتب بين سنة 1375 وسنة 1050 قبل الميلاد. وتم كتابة البعض الآخر لاحقًا.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القضاة؟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ما حدث بين أسباط بني إسرائيل في أرض كنعان بعد موت يشوع.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قصص عمل الأسباط لطرد الكنعانيين. كما تُظهر القصص كيف لم يلتزم شعب إسرائيل بعهد جبل سيناء.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قصص 12 قائدًا كان يُطلق عليهم القضاة. كانوا يقضون في مناطق مختلفة من أمة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تكررت دورة الخطية والمعاناة والخلاص مرارًا وتكرارًا.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استخدم الله قادة كانوا أمناء له. كما استخدم قادة لم يكونوا أمناء 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فشل بنو إسرائيل في العيش كمملكة من الكهنة وكأمة مقدسة.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 يطرد بنو إسرائيل جميع الكنعانيين 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يتم وصف نمط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الخطية والمعاناة والخلاص (2:1 – 3:6).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12 قاضيًا قادوا بعد يشوع (3:7 – 16:31).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 يعش بنو إسرائيل كمملكة من الكهنة أو كأمة مقدسة (17 – 21).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