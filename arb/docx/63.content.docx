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2JN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يوحنا الثانية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رسالة يوحنا الثانية؟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رسالة يوحنا الثانية هي رسالة (خِطاب). ولا تذكر الرسالة من كان الكاتب. لكن يُعتقد أن الرسول يوحنا هو الذي كتبها. ثم أن طريقة كتابة الرسالة تشبه كثيرًا رسالة يوحنا الأولي.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يوحنا كتب هذه الرسالة بعد كتابة رسالة يوحنا الأولي. ويُعتقد أنه كتبها حوالي العام 90 ميلادية.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يتضمن العهد الجديد ثلاث رسائل يُعتقد أنها كُتبت بواسطة يوحنا. هذه هي الرسالة الثانية.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كُتبت رسالة يوحنا الثانية؟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يُعرف تحديدًا لمن كُتبت رسالة يوحنا الثانية. لكن يُعتقد أن يوحنا أرسلها إلى كنيسة كانت تجتمع في بيت شخص ما. كما يُعتقد أن هذه الكنيسة كانت في منطقة أفسس.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يدرك أتباع يسوع أن رسالة يوحنا الثانية تشارك الحق عن يسوع. لذلك فهي لجميع الناس في كل مكان.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كُتبت رسالة يوحنا الثانية؟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لتذكير المؤمنين بما أمرهم الله أن يفعلونه.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لتذكير المؤمنين بما هو حق عن يسوع.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لتحذيرهم من السماح للمُعَلِّمين الكذبة أن يُعَلِّموا في الكنيسة.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المؤمنون يجب أن يعيشوا حياة مليئة بالمحبة.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المُعَلِّمون الكذبة عَلَّمُوا أن يسوع لم يكن إنسانًا كاملًا.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المؤمنون هم عائلة لأنهم ينتمون إلى الله ويتبعون تعاليم المسيح.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تحيات (1:1–3).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يوحنا يشجع المؤمنين ويحذرهم (1:4–11).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التحيات الختامية (1:12–13).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