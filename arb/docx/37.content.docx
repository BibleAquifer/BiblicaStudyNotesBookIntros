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HAG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حَجَّي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حَجَّي؟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حَجَّي هو سفر من أسفار الأنبياء في إسرائيل. وهو عبارة عن مجموعة من الرسائل من الله التي تحدث بها حَجَّي.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الرسائل عن أرض يهوذا عندما كانت المملكة الفارسية تسيطر عليها. وكانت جزءًا من القصة المذكورة في عزرا الإصحاحات 1 إلى 6. كما كانت الرسائل أيضًا وعودًا بشأن أحداث حدثت بعد ذلك الوقت.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تحدث حَجَّي بهذه الرسائل في سنة 520 قبل الميلاد. كان ذلك في السنة الثانية لمُلك داريوس على فارس.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حَجَّي كتب هذه الرسائل.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فهم كُتّاب العهد الجديد أن بعض نبوات حَجَّي تحققت في حياة وعمل يسوع.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لزرُبابل ويشوع واليهود الذين عادوا إلى يهوذا. حيث قد عاشوا في السبي في بابل سنوات عِدَّة.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حجي؟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لتذكير اليهود بأن يكونوا أمناء لعهد جبل سيناء بعد السبي.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لتسجيل الرسائل التي ساعدت اليهود في إكمال بناء الهيكل.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اليهود لأن الله بقي أمينًا لعهدِه مع داود.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ظل الله أمينًا لعهد جبل سيناء وعهده مع داود. وقد بقي أمينًا لهذه العهود بعد فترة السبي.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الالتزام بعهد جبل سيناء أدى إلى بركات العهد. كما أن عدم الالتزام أدى إلى لعنات العهد.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أراد الله أن يعيد اليهود بناء الهيكل. وكان ذلك جزءًا من خطة الله ليبارك جميع الأمم.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روح الله يمنح الناس القدرة على طاعة الله بإخلاص.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رسائل حول الالتزام بعهد جبل سيناء (1:1 – 2:19).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رسالة رجاء حول عهد الله مع داود (2:20–23).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