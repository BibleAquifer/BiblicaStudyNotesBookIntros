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MAT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متى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إنجيل متى؟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إنجيل متى هو مجموعة من القصص عن يسوع. وهو يتضمن كلمات وتعاليم يسوع. تم تناقل هذه القصص والتعاليم من قِبَل أتباع يسوع الذين عاشوا وعملوا معه.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متى هذه القصص والتعاليم. ويُعتقد أنه كتبها بين السنوات 60 و65 ميلادية.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إنجيل متى؟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لليهود الموجودين في إسرائيل زمن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إنجيل متى يشارك الحق عن يسوع. لذلك فهو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إنجيل متى؟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ليُظهر لليهود أن يسوع هو الملك والمسيَّا الذي وعد الله بإرساله.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لحث اليهود على الإيمان بيسوع واتِّبَاعه بإخلاص.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حياة يسوع وعمله يحققان نبوات العهد القديم بخصوص المسيَّا.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لدى يسوع سلطان كمُعَلِّم. ولقد سجل متى تعاليم يسوع في خمس رسائل طويلة.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يسوع هو ملك العالم كله.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أحضر يسوع ملكوت الله إلى الأرض.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سلسلة نسب يسوع وولادته (1 - 2).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معمودية يسوع والتجربة (3 – 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الرسالة الطويلة الأولى ليسوع. الموعظة على الجبل (5 - 7).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يسوع يُظهر أن لديه سلطان (8 - 9).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الرسالة الطويلة الثانية ليسوع. تعاليم للـ 12 تلميذًا (10).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البعض يؤمن بيسوع والبعض يعارضه (11 - 12).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الرسالة الطويلة الثالثة ليسوع. تعاليم عن ملكوت السماوات (13).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يسوع يقوم بالمعجزات ويواجه المعارضة (14 – 17).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الرسالة الطويلة الرابعة ليسوع. تعاليم عن ملكوت السماوات وعن من يكون عظيمًا (18).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يسوع يسافر إلى أورشليم ويُحذر أورشليم (19 - 23).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الرسالة الخامسة الطويلة ليسوع. تعاليم من جبل الزيتون (24 - 25).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الأيام الأخيرة ليسوع، موته وقيامته (26:1 – 28:15).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وصايا يسوع الأخيرة لتلاميذه (28:16–20).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