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1CO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كورنثوس الأولى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 كورنثوس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كورنثوس الأولى هي رسالة من الرسول بولس. وقد ساعده سوستانيس في كتابتها.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بولس هذه الرسالة قُرب نهاية رحلته الثالثة. ويُعتقد أنه كتبها حوالي عام 55 ميلادي.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يتضمن العهد الجديد رسالتين من بولس إلى الكنيسة في كورنثوس. هذه هي الرسالة الأولى.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كُتبت رسالة كورنثوس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إلى المؤمنين في مدينة كورنثوس. كان بعضهم من اليهود ولكن معظمهم كانوا من الأمم. وقد كان بعضهم أثرياء والبعض الآخر فقراء. ولم يدرس الكثير منهم العهد القديم.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قراءة الرسالة بصوت عالٍ في الكنائس في جميع أنحاء منطقة كورنثوس.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كورنثوس الأولى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كورنثوس الأولى؟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للإجابة على الأسئلة التي كان قد طرحها المؤمنون في الكنيسة في كورنثوس على بولس. حيث قد كتبوا له رسائل حول المشاكل في كنيستهم.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في كورنثوس.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الحياة المُقَدَّسة والعيش بسلام مع المؤمنين الآخرين.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الحفاظ على النظام في خدمات العبادة وأثناء عشاء الرب.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كيفية استخدام مواهب الروح القدس.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الحقيقة حول قيامة الرب يسوع من الموت.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المشاكل في كورنثوس (1:10 – 6:20).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يجيب على أسئلة المؤمنين في كورنثوس (7 - 14).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قيامة يسوع من بين الأموات (15).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بولس يشارك التحيات ويُودِّعهم (16).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