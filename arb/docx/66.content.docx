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REV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يوحنا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سفر رؤيا يوحنا؟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سفر رؤيا يوحنا هو رسالة. وهو سفر أخروي يتحدث عن نهاية العالم ويشمل نبوات. وقد سمى الكاتب نفسه يوحنا. ويُعتقد أنه كان الرسول يوحنا.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سفر الرؤيا كُتب حوالي عام 95 ميلادي. كان هذا عندما كان دوميتيان إمبراطور روما.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 سفر رؤيا يوحنا؟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إلى سبع كنائس في الإقليم الروماني الذي كان يُسمى آسيا الصغرى. هذه المنطقة موجودة في الدولة التي تُعرف الآن بتركيا.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الكنائس موجودة في أفسس وسميرنا وبرغامس وثياتيرا وساردس وفيلادلفيا ولاودكية.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سفر رؤيا يوحنا يشارك الحق عن يسوع. لذلك فهو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 سفر رؤيا يوحنا؟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لتشجيع المؤمنين الذين كانوا يُعامَلون بشكل سيء ويُضطَهَدون لاتِّبَاعهم يسوع.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لتشجيعهم على رفض تصديق التعاليم الكاذبة عن يسوع.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لإعطاء المؤمنين الرجاء في ملكوت الله الآن وفي المستقبل.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وحده هو المُستحِقّ للعبادة.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يُنهي الله جميع القُوَى الروحية الشريرة والبشر الذين يخدمونها.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سيعود يسوع وسيحكم على جميع الناس وجميع الكائنات الروحية الشريرة.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يُحضر يسوع السماء الجديدة والأرض الجديدة.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تحيات (1:1–8).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الرؤيا الأولى ليوحنا. يسوع في وَسْط المنارات السبع (1:9 – 3:22).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الرؤيا الثانية ليوحنا (4 ­– 16).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الرؤيا الثالثة ليوحنا (17:1 ­– 21:8).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الرؤيا الرابعة ليوحنا. المدينة المُقَدَّسة (21:9 – 22:5).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الكلمات الأخيرة (22:6–21).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