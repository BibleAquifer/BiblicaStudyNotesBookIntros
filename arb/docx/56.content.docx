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TIT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تيطس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 تيطس؟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تيطس هي رسالة من الرسول بولس.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بولس كتبها حوالي عام 64 ميلادي.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 رسالة تيطس؟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إلى تيطس حين كان يعمل ويخدم في الكنائس في كريت.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رسالة تيطس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تيطس؟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لتعليم تيطس كيفية قيادة الكنائس في كريت.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لتقديم تعليمات واضحة حول اختيار قادة الكنيسة وكيف يجب أن يكونوا.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كيف أن الأخبار السارة عن يسوع تغير حياة الناس وطريقة تصرفهم.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تنظيم الكنائس في كريت.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التعامل مع الأشخاص الذين يُعَلِّمون أشياء غير صحيحة.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الحياة المُقَدَّسة وفعل الخير.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تحيات (1:1–4).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قادة الكنيسة في كريت (1:5–9).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مشكلة المُعَلِّمين الكذبة (1:10–16).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العائلات في كريت (2).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لطف الله وفعل الخير للآخرين (3:1–11).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التحيات الختامية(3:12–15).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