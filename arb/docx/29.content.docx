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JOL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يوئيل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يوئيل؟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يوئيل هو سفر من أسفار الأنبياء في إسرائيل. وهو عبارة عن مجموعة من الرسائل من الله التي تحدث بها يوئيل.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معظم الرسائل تتعلق بشعب وكهنة المملكة الجنوبية.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يُعرف من أي بلدة كان يوئيل أو متى تحدث بهذه الرسائل.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تتعلق الرسائل بضربة الجراد في أرض يهوذا. وتتعلق بأوقات الدينونة وأوقات البركة. كما أنها تتعلق بأحداث لم تحدث بعد.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تمت كتابة الرسائل في صورة قصائد.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يوئيل كتب هذه الرسائل.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لقد فهم كُتّاب العهد الجديد أن بعض نبوات يوئيل تحققت خلال عيد العنصرة (يوم الخمسين). ويوم الخمسين هو اليوم الذي فيه أرسل الرب يسوع الروح القدس إلى أتباعه.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لشعب مملكة يهوذا الجنوبية.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 يوئيل؟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للحزن على ضربة الجراد التي دمرت جميع المحاصيل.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لحث شعب الله على العودة إلى الله والتوبة عن خطاياهم.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لإظهار رغبة الله في أن يُبارك جميع الناس الذين يخدمونه.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يجلب الدينونة ضد شعبه وعلى جميع الشعوب بسبب خطاياهم.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يشتاق الله أن يتوب جميع الناس عن الخطية. كما يشتاق لأن يكونوا مخلصين له تمامًا.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يوم الرب هو وقت الدينونة للبعض. في حين إنه وقت البركة للآخرين.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ضربة الجراد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كتعبير عن يوم الرب</w:t>
      </w:r>
      <w:r>
        <w:rPr>
          <w:rtl/>
          <w:cs/>
          <w:lang w:val="ar_AE" w:bidi="ar_AE"/>
        </w:rPr>
        <w:t xml:space="preserve"> </w:t>
      </w:r>
      <w:r>
        <w:rPr>
          <w:b/>
          <w:rtl/>
          <w:cs/>
          <w:lang w:val="ar_AE" w:bidi="ar_AE"/>
        </w:rPr>
        <w:t>(1).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جيش الجراد كتعبير عن يوم الرب (2:1–27).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حكم الله ضد الأمم كتعبير عن يوم الرب (2:28 – 3:21).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