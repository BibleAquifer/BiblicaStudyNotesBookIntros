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JOS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يشوع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يشوع؟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سفر يشوع هو سرد لأحداث في تاريخ شعب إسرائيل. ولقد تم تسجيله في صورة مجموعة من القصص. وتم تناقلها عبر العائلات الإسرائيلية واليهودية لمئات السنين.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يشوع كتب بعض هذه القصص حوالي سنة 1370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بعض القصص الأخرى (في سفر يشوع) بواسطة أشخاص آخرين من 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يشوع؟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كيف جاءت الأسباط الاثني عشر للعيش في أرض كنعان. وقد حدث هذا خلال فترة قيادة يشوع.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أعمال الله العظيمة بطرد الأمم التي كانت في أرض كنعان. وهكذا حقق الله وعده بإعطاء الأرض لنسل إبراهيم.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الله قضاءًا ضد الكنعانيين.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حقق الله وعوده بإعطاء الأرض لأبناء إبراهيم وإسحاق ويعقوب.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تعهد شعب إسرائيل مرة أخرى بالحفاظ على عهد جبل سيناء.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دخول أرض كنعان (1:1 – 5:12).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دينونة الله ضد الشعوب الموجودة في أرض كنعان (5:13 − 12:24).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تقسيم الأرض بين بني إسرائيل (13 – 22).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كلمات يشوع الأخيرة وموته (23 - 24).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