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HOS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هوشع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سفر هوشع؟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هوشع هو سفر من أسفار الأنبياء في إسرائيل. وهو عبارة عن مجموعة من الرسائل من الله وقصص عن حياة هوشع.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معظم الرسائل تتعلق بشعب وقادة المملكة الشمالية.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التحدث بهذه الرسائل على مدى سنوات عِدَّة. فلقد تنبأ هوشع خلال حُكم آخر سبعة ملوك للمملكة الشمالية. تنبأ من حوالي سنة 750 قبل الميلاد إلى حوالي سنة 722 قبل الميلاد.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تتحدث الرسائل عن الأحداث من تلك السنوات. ويشمل ذلك الوقت عندما سيطرت أشور على المملكة الشمالية في عام 722 قبل الميلاد. كما يشتمل على أحداث لم تحدث بعد.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تمت كتابة الرسائل على شكل قصائد.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هوشع كتب أجزاء من هذا السفر. وأجزاء أخرى كتبها أشخاص آخرون من شعب إسرائيل.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فهم كُتّاب العهد الجديد أن بعض نبوات هوشع تحققت في حياة وعمل يسوع.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هذا السفر؟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لشعب المملكة الشمالية لإسرائيل.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سفر هوشع؟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لتوجيه اتهام إلى شعب وقادة المملكة الشمالية. لأنهم لم يكونوا مخلصين لعهد جبل سيناء.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لحثهم على أن يكونوا أمناء لله. فإذا كانوا أمناء له، فلن يجلب الله الدينونة ضدهم.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لإعطائهم الرجاء في مستقبلهم بعد وقت القضاء والدينونة. وقد كان الرجاء مبنيًا على محبة الله الأمينة لهم.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زواج هوشع صورة للعلاقة بين الله والمملكة الشمالية.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ستأتي لعنات العهد على الناس وعلى قادة المملكة الشمالية. حيث سيتم تدميرهم بواسطة الجيوش الأشورية. وسيكون هذا قضاء الله ضدهم.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اشتاق الله أن يتلقى شعبه محبته بِحُرية. ولقد وعد بأن هذا سيحدث في يوم ما في المستقبل.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يشارك هوشع رسائل الله من خلال أفعال نبوية (1 - 3).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الله يتهم ويحذر المملكة الشمالية (4 - 14).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