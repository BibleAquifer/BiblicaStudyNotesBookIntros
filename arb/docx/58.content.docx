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HEB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العبرانيين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العبرانيين؟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العبرانيين هي رسالة (خِطاب). ولا يُعرف من كتبها. لكن يُعتقد أن الكاتب قد عمل مع بولس الرسول.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الرسالة إلى العبرانيين كُتبت حوالي عام 65 ميلادية. وقد كُتبت قبل تدمير أورشليم والهيكل في عام 70 ميلادية.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العبرانيين؟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يُعرف بالضبط لمن كُتبت رسالة العبرانيين. لكن يُعتقد أنها كانت موجهة إلى مجتمع المؤمنين اليهود في روما. والأشخاص الذين تلقوا الرسالة كانوا يعرفون الكاتب جيدًا.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العبرانيين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العبرانيين؟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لتُظهر كيف تحققت وعود عهود الله مع إسرائيل. حيث قد تحققت في حياة وعمل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لتُظهر كيف أسس يسوع العهد الجديد.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لتُظهر لماذا يجب على القراء عدم اختيار المعتقدات والممارسات اليهودية بدلًا من اتِّبَاع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المؤمنين الذين كانوا يُعامَلون بشكل سيء بسبب اتِّبَاعهم ليسوع.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هو يسوع وما الذي حققه.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نبوات ووعود العهد القديم التي تحققت في العهد الجديد.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يسوع أعظم من الملائكة وموسى وهارون والكهنة بعد هارون. يسوع أعظم من الأنبياء منذ زمن بعيد.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يسوع كرئيس كهنة.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الاستمتاع براحة الله.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أمثلة على الإيمان.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يُظهر الله بالكامل من هو من خلال ابنه (1:1–4).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الابن أعظم من الملائكة (1:5 – 2:18).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الابن هو الكاهن الأعظم الذي يتميز بالأمانة والرحمة (3:1 – 5:10).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الابن كاهن على رتبة ملكي صادق (5:11 – 10:39).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الحاجة إلى الإيمان وعدم طرح الثقة (11:1 – 12:13).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تعليمات حول العيش معًا كمجتمع (12:14 – 13:21).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التحيات الختامية (13:22–25).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