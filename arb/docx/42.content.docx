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LUK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لوقا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إنجيل لوقا؟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إنجيل لوقا هو مجموعة من القصص عن يسوع. وهو يتضمن كلمات وتعاليم يسوع. وقد تم مشاركة هذه القصص والتعاليم من قِبَل أتباع يسوع الذين عاشوا وعملوا معه.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لوقا هذه القصص والتعاليم. ثم كتب القصص والتعاليم المُسجَّلة في سفر أعمال الرسل. وهما جزآن من نفس الكتاب. ويُعتقد أن لوقا كتبهما بين السنوات 60 و70 ميلاديًا.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إنجيل لوقا؟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للمؤمنين من غير اليهود الذين عاشوا في الأراضي التي كانت تحت سيطرة السلطة الرومانية.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لشخص يُدعى ثاوُفيلُس.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إنجيل لوقا ينقل الحق عن يسوع. لذلك فهو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إنجيل لوقا؟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حتى يَعرِف الناس أن التعاليم عن يسوع كانت صحيحة.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لإظهار أن المسيحيين من غير اليهود مُرحب بهم في مملكة الله.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مدى أهمية ولادة يسوع وموته وقيامته.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تعاليم يسوع من خلال الأمثال.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مدى أهمية اليهود والأمم في خطة الله لخلاص العالم.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اهتمام يسوع بالنساء والفقراء والمرضى والعشارين والخطاة.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الروح القدس والصلاة والتسبيح والفرح.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كتب لوقا إنجيله (1:1–4).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ولادة يوحنا المعمدان وولادة يسوع (1:5 – 2:52).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الاستعداد لعمل وخدمة يسوع في العلن (3:1 – 4:13).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يسوع في الجليل وما حوله (4:14 – 9:50).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يسوع في الطريق إلى أورشليم (9:51 – 19:27).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ذبيحة يسوع الكفارية وانتصاره في أيامه الأخيرة (19:28 – 24:53).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