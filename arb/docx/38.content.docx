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ZEC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زكريا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سفر زكريا؟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زكريا هو سفر من أسفار الأنبياء في إسرائيل. وهو عبارة عن مجموعة من الرسائل والرؤى من الله.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هذه الرؤى والرسائل تتعلق بأرض يهوذا خلال زمن زكريا. وكانت جزءًا من القصة المذكورة في عزرا الإصحاحات من 1 إلى 6. وكانت أيضًا عن الوقت الذي سيحكم فيه الله كملك بشكل كامل.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 زكريا في إلقاء هذه الرسائل في سنة 520 قبل الميلاد. كان ذلك في السنة الثانية لمُلك داريوس على فارس. وكانت أيضًا الرؤى المسجلة في هذا السفر من تلك السنة.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كتابة معظم الرسائل في قصائد أو قصص.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زكريا كتب أجزاء من هذه الرسائل والرؤى. كما يُعتقد أن أجزاء أخرى قد كتبها يهود آخرون.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فهم كُتَّاب العهد الجديد أن بعض نبوات زكريا تحققت في حياة وعمل يسوع.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هذا السفر؟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لزرُبابل ويشوع واليهود الذين عادوا إلى يهوذا. حيث قد عاشوا في السبي في بابل سنوات عِدَّة.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سفر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زكريا؟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لتذكير اليهود بأن يكونوا أمناء لعهد جبل سيناء بعد السبي.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لتسجيل الرسائل التي ساعدت اليهود في إكمال بناء الهيكل.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اليهود بوعود حول عدة أمور. شملت هذه الأمور العهد مع داود، ويوم الرب والخليقة الجديدة.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عزّى الله شعبه بكلمات رجاء. وشمل ذلك نبوات عن المسيح.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يجلب الله القضاء ضد جميع الأمم في يوم الرب.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يوم من الأيام، سيتولى الله الحكم بالكامل كملك. وكل من يعبد ويطيع الله سيكون من شعبه.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رسائل ورؤى زكريا (1 - 8).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رسائل الدينونة والرجاء (9 – 14).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