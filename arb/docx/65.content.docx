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JUD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يهوذا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رسالة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يهوذا؟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رسالة يهوذا هي رسالة من يهوذا، أخو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يهوذا كتبها حوالي سنة 65 ميلادية.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من كُتبت رسالة يهوذا؟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تحديدًا لمن كُتبت رسالة يهوذا. لكن يُعتقد أنها كانت للمؤمنين اليهود.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رسائل بطرس الثانية ويهوذا متشابهة في العديد من النواحي. لذلك فقد يكون يهوذا يكتب إلى نفس المؤمنين المذكورين في بطرس الثانية. وهؤلاء كانوا في الأراضي الرومانية المعروفة الآن بتركيا.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رسالة يهوذا تشارك الحق عن يسوع. لذلك فهي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كُتبت رسالة يهوذا؟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لتحذير المؤمنين من المُعَلِّمين الكذبة.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المؤمنين على النمو بقوة في الإيمان.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لدعوة المُعَلِّمين الكذبة أن يرجعوا عن خطيتهم.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التمسك بالإيمان الحقيقي ورفض تصديق التعليم الزائف.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تذكير المؤمنين بأن الأشخاص الأشرار سيتم هلاكهم.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الثبات في محبة الله.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تحيات (1:1–2).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التعرف على المُعَلِّمين الكذبة (1:3–19).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البقاء معًا بواسطة الثبات في محبة الله (1:20–23).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تسبحة لله (1:24–25).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