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1JN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يوحنا الأولى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يوحنا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يوحنا الأولى هي رسالة (خطاب). ولا تذكر الرسالة من كان الكاتب. لكن يُعتقد أن الرسول يوحنا هو من كتبها. ثم أن طريقة كتابة الرسالة تشبه كثيرًا إنجيل يوحنا.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يوحنا كتب هذه الرسالة بعد كتابة إنجيل يوحنا. ويُعتقد أنه كتبها بين السنوات 85 و90 ميلادية.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ثلاث رسائل يُعتقد أنها كُتبت بواسطة الرسول يوحنا. هذه هي الرسالة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يوحنا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بالضبط لمن كُتبت رسالة يوحنا الأولى. لكن يُعتقد أن يوحنا أرسلها إلى المؤمنين في منطقة أفسس.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يوحنا الأولى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يوحنا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لمقاومة المُعَلِّمين الذين عَلَّمُوا أن يسوع لم يكن إنسان كامل وابن الله معُا في نفس الوقت.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للتعليم عن الإيمان بيسوع.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محبة.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يعرفون الله ويُظهرون المحبة للآخرين هم أبناء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إنسان كامل وإله كامل.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دفع يسوع ثمن خطايا الناس.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كلمة الحياة صار إنسانًا (1:1–4).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النور والظلمة، المحبة والكراهية (1:5 – 2:28).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أبناء الله وأبناء الشيطان (2:29 – 3:24).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امتحان الأرواح (4:1–6).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محبة الله قد </w:t>
      </w:r>
      <w:r>
        <w:rPr>
          <w:b/>
          <w:rtl/>
          <w:cs/>
          <w:lang w:val="ar_AE" w:bidi="ar_AE"/>
        </w:rPr>
        <w:t>تَكَمَّلَتْ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(4:7–21).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هو الإله الحقيقي ومانح الحياة الأبدية (5).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