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JON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يونان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يونان؟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يونان هو سفر من أسفار الأنبياء في إسرائيل. وهو يُظهر مدى رحمة الله. ويتم ذلك من خلال قصة عن النبي يونان والأشوريين في نينوى.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حدثت قصة يونان حين كانت المملكة الأشورية قوية وتحكم العديد من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متى خدم يونان كنبي. كان ذلك قبل أن يتوقف الملك يربعام الثاني عن حُكم المملكة الشمالية. حيث قد حكم من حوالي سنة 793 إلى حوالي سنة 753 قبل الميلاد.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من كتب هذه القصة.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المملكة الشمالية لإسرائيل.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يونان؟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لتقديم مثال على الغرباء الذين يظهرون الاحترام 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لتقديم مثال على الناس الذين يغيرون طرقهم بعد سماع رسالة الدينونة.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أن الله يحب جميع الشعوب وكل ما خلقه.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غاضب من الأشياء الشريرة والخاطئة التي يفعلها جميع الناس.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مملوء بالمحبة والرحمة تجاه جميع الناس. وهذا يشمل عائلة يعقوب وجميع الشعوب الأخرى.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يريد من جميع الناس أن يبتعدوا عن الشر ويتبعوا طرقه في الحياة.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يونان يعصي تعليمات الله (1).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يونان يصلي (2).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يونان يطيع تعليمات الله (3).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غضب يونان (4).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