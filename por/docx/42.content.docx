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LUK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Lucas?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Evangelho de Lucas é uma coleção de histórias sobre Jesus. Inclui as palavras e ensinamentos de Jesus. As histórias e ensinamentos foram compartilhados pelos seguidores de Jesus que viveram e trabalharam com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escreveu essas histórias e ensinamentos. Depois, ele escreveu as histórias e ensinamentos registrados no livro de Atos. Eles são duas partes do mesmo livro. Acredita-se que Lucas os escreveu entre os anos 60 e 70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Lucas?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crentes gentios que viviam nas terras controladas pelo governo romano.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alguém chamado Teófilo.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o evangelho de Lucas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Lucas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que as pessoas soubessem que os ensinamentos sobre Jesus eram verdadeiros.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que os cristãos gentios são bem-vindos no reino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Quão importantes são o nascimento, a morte e a ressurreição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ensinamentos de Jesus através de parábolas.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Quão importantes são os judeus e gentios no plano de Deus para salvar o mundo.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preocupação de Jesus com as mulheres, os pobres, os doentes, os cobradores de impostos e os pecadores.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Espírito Santo, oração, louvor e alegria.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Lucas escreveu seu evangelho (1.1–4).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João Batista e Jesus nascem (1.5–2.52).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Preparando-se para Jesus trabalhar e servir em público (3.1–4.13).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em e ao redor da Galileia (4.14–9.50).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a caminho de Jerusalém (9.51–19.27).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sacrifício e a vitória de Jesus em seus últimos dias (19.28–24.53).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