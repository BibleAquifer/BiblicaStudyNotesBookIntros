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Josué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Josué?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Josué é um relato de eventos na história de Israel. Está registrado como uma coleção de histórias. Estas foram transmitidas dentro das famílias israelitas e judaicas por centenas de anos.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Josué escreveu algumas dessas histórias por volta de 1370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Outras histórias foram escritas por outros israelitas.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Josué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como as 12 tribos vieram a viver em Canaã. Isso foi durante o tempo em que Josué era o líder.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os atos poderosos de Deus para expulsar as nações que estavam em Canaã. Foi assim que Deus cumpriu sua promessa de dar terra à linhagem familiar de Abraão.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trouxe julgamento contra os cananeus.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cumpriu suas promessas de dar terra aos filhos de Abraão, Isaque e Jacó.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israelitas comprometeram-se novamente a manter a aliança do Monte Sinai.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Entrando em Canaã (1.1–5.12).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julgamento de Deus contra grupos de pessoas em Canaã (5.13−12.24).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Terras divididas entre os israelitas (13–22).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Últimas palavras de Josué e sua morte (23–24).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