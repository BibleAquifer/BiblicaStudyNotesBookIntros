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 (Book Intros)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LAM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Lamentações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o livro de</w:t>
      </w:r>
      <w:r>
        <w:rPr>
          <w:lang w:val="pt_PT" w:bidi="pt_PT"/>
        </w:rPr>
        <w:t xml:space="preserve"> </w:t>
      </w:r>
      <w:r>
        <w:rPr>
          <w:b/>
          <w:lang w:val="pt_PT" w:bidi="pt_PT"/>
        </w:rPr>
        <w:t>Lamentações?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Lamentações é um livro dos profetas de Israel.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Uma lamentação é uma canção, poema, oração ou maneira de falar sobre algo triste. O livro de Lamentações é uma coleção de cinco poemas. Cada capítulo é um poema que fala sobre coisas muito tristes. É por isso que o livro se chama Lamentações.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As coisas tristes de que esses poemas falam aconteceram quando os exércitos babilônicos atacaram Jerusalém. O ataque durou vários anos. Terminou quando os babilônios destruíram Jerusalém e o templo. Isso aconteceu em 586 a.C.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Pensa-se que Jeremias possa ter escrito estes poemas.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este livro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o povo do reino do sul que estava triste com a destruição de Jerusalém. Alguns deles continuaram a viver em Judá e nas nações ao redor. Outros foram forçados a viver na Babilônia.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Lamentações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falar honestamente sobre o que o povo do reino do sul sentia. Eles estavam sofrendo. Eles se sentiam tristes, confusos, com raiva, sozinhos e envergonhados.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incentivá-los a reconhecer que haviam pecado contra Deus.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lembrá-los de que Deus traz julgamento contra o pecado.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lembrá-los de que Deus estava completamente comprometido com eles. Seu amor fiel por eles não terminou, mesmo que Jerusalém tenha sido destruída.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Ideias principais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povo de Deus é honesto com Deus. Eles oram a Ele sobre tudo o que sentem.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Deus está irado com o mal e o pecado. Ele traz julgamento contra as pessoas que se recusam a parar de fazer atos malignos.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Sofrer é muito doloroso.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amor fiel de Deus dá esperança ao seu povo.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Esboço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Jerusalém é como uma mulher que chora (1).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ira de Deus (2).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esperança vem do amor fiel de Deus (3).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Jerusalém é comparada a como a cidade costumava ser (4).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Sentindo-se esquecido e abandonado por Deus (5).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