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OBA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Obadias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Obadias?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Obadias é um livro dos profetas de Israel. É uma coleção de mensagens de Deus que Obadias falou.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maioria das mensagens era sobre o povo de Edom.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Não se sabe de que cidade Obadias era ou quem era sua família. Não se sabe quando ele proferiu essas mensagens. Pensa-se que ele as proferiu após Jerusalém ter sido destruída pelos babilônios. Isso aconteceu no ano 586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mensagens são sobre um tempo de julgamento contra Edom. Elas são sobre um tempo de bênção para o povo de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mensagens foram escritas como poemas.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Obadias escreveu essas mensagens.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do reino do sul de Judá.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Obadias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a ira de Deus contra Edom e outras nações. Essas nações agiram com orgulho e trataram os outros mal.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encorajar o povo da linhagem de Jacó. Deus traria julgamento contra aqueles que os trataram mal. Deus estaria presente com eles e reinaria como Rei.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traz julgamento contra todos os grupos de pessoas que tratam os outros mal.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dia do Senhor é um tempo de julgamento para alguns. É um tempo de bênção para outros.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um dia governará plenamente como Rei sobre todas as nações e grupos de pessoas.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de julgamento sobre Edom e todas as nações (1.1–16).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de esperança sobre o reino de Deus (1.17–21).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