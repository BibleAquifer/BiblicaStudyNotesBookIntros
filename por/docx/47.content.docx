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2CO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Coríntios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Coríntios?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Coríntios é uma carta de Paulo. Timóteo ajudou Paulo a escrevê-la.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Paulo escreveu esta carta perto do final de seu tempo em Éfeso. Isso foi durante sua terceira viagem. Acredita-se que ele a escreveu entre os anos 55 e 57 d.C.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Novo Testamento inclui duas cartas de Paulo à igreja em Corinto. Esta é a segunda carta.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escrita 2 Coríntios?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as mesmas pessoas que receberam 1 Coríntios. Estes eram os crentes na cidade de Corinto. Alguns eram judeus, mas a maioria eram gentios. Alguns eram ricos e outros eram pobres. Poucos deles tinham estudado o Antigo Testamento.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todos os crentes em toda a região da Acaia.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2 Coríntios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Coríntios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Fazer a paz entre Paulo e os crentes de Corinto.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o trabalho de Paulo e mostrar que ele era digno de respeito como apóstolo.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Escrever mais sobre assuntos que Paulo havia falado em 1 Coríntios.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trabalho de Paulo como apóstolo e o sofrimento que enfrentou.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conforto de Deus para os crentes durante tempos difíceis.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Vida santa para cristãos.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nova aliança e a nova criação.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oferta de dinheiro para os crentes judeus necessitados em Jerusalém.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explica seu trabalho como apóstolo (1.12–7.16).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oferta para os crentes judeus necessitados em Jerusalém (8–9).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fala mais sobre seu trabalho como apóstolo (10.1–13.10).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Paulo envia saudações e se despede (13.11–14).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