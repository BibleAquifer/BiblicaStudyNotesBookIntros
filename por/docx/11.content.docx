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1KI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Reis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1 Reis?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livro de 1 Reis é um relato da história de Israel. Esses eventos ocorreram entre os anos 970 e 850 a.C. As histórias sobre esses eventos foram transmitidas por centenas de anos. Elas foram passadas dentro das famílias israelitas e judaicas.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essas histórias foram escritas pelos israelitas, que foram registradas por volta do ano 560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1 Reis e 2 Reis eram um único livro quando foram escritos pela primeira vez. Mais tarde, foram divididos em dois livros.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1 Reis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um registro do governo de Salomão e das regras dos reis após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Como um registro de como a nação de Israel se dividiu em dois reinos.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os reis, profetas e o povo de Israel foram fiéis a Deus ou desobedeceram a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livros de 1 Samuel, 2 Samuel, 1 Reis e 2 Reis são quatro partes da mesma história. Juntos, eles registram mais de 400 anos da história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usou o templo como usou a tenda sagrada.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Muitos reis na linhagem de Davi não foram fiéis à aliança de Deus com Davi. Deus permaneceu fiel a todas as suas alianças com seu povo.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profetas desafiaram governantes que não eram fiéis a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reinado de Salomão como rei (1–11).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Israel divide-se em dois reinos sob Roboão e Jeroboão (12–14).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Reis do reino do norte e reis do reino do sul (15–22).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