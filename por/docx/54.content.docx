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1TI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1 Timóteo?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1 Timóteo é uma carta de Paulo.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Pensa-se que Paulo a escreveu por volta do ano 64 d.C.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Novo Testamento inclui duas cartas de Paulo a Timóteo. Esta é a primeira carta.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escrita 1 Timóteo?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Timóteo enquanto ele trabalhava e servia na igreja em Éfeso.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1 Timóteo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1 Timóteo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Ensinar Timóteo a liderar a igreja em Éfeso.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ajudar Timóteo a lidar com pessoas que estavam ensinando coisas que não eram verdadeiras.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encorajar Timóteo a permanecer forte e continuar crescendo em sua fé.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Ensinando Timóteo a usar seus dons do Espírito para servir fielmente à igreja.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Como viver e adorar a Deus de maneiras santas.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Jesus como o intermediário entre Deus e as pessoas.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(1.1–2).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Opondo-se a falsos mestres e mantendo a fé em Deus (1.3–20).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Serviços de adoração em Éfeso (2).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Líderes da igreja em Éfeso (3).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Timóteo como exemplo para outros crentes (4).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Timóteo lidando com diferentes grupos na igreja (5.1–6.19)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Instruções finais (6.20–21).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