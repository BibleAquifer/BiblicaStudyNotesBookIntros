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1TH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1 Tessalonicenses?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1 Tessalonicenses é uma carta de Paulo. Silas e Timóteo ajudaram Paulo a escrevê-la.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Paulo escreveu esta carta de Corinto por volta do ano 51 d.C.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Novo Testamento inclui duas cartas de Paulo à igreja em Tessalônica. Esta é a primeira carta.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escrita 1 Tessalonicenses?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Aos crentes na cidade de Tessalônica. Alguns eram judeus, mas a maioria eram gentios.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carta foi lida em voz alta nas igrejas de toda a região de Tessalônica.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1 Tessalonicenses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1 Tessalonicenses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Compartilhar a alegria de Paulo pelo fato de os Tessalonicenses estarem permanecendo fiéis a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explicar o trabalho de Paulo entre eles.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responder a perguntas que os crentes de Tessalônica tinham feito a Paulo. Essas perguntas eram sobre a morte e sobre o retorno de Jesus à terra.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Paulo encoraja a igreja em Tessalônica.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trabalho de Paulo como apóstolo.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Instruções sobre vida santa.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retorno de Jesus à terra.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agradece pela fé dos Tessalonicenses (1).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explica seu trabalho como apóstolo em Tessalônica (2.1–3.10).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ora pelos Tessalonicenses (3.11–13).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encoraja os Tessalonicenses (4.1–5.22).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finais (5.23–28).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