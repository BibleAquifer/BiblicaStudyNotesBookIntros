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Jonas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Jonas?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Jonas é um livro dos profetas de Israel. Mostra como Deus é cheio de misericórdia. Faz isso através de uma história sobre o profeta Jonas e os assírios de Nínive.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história sobre Jonas ocorreu enquanto o governo assírio era forte e governava muitas nações.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Não se sabe quando Jonas serviu como profeta. Foi antes de o rei Jeroboão II parar de governar o reino do norte. Ele governou de cerca do ano 793 até cerca do ano 753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Não se sabe quem escreveu esta história.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do reino do norte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Jonas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exemplificar pessoas de fora mostrando respeito por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exemplificar pessoas mudando seus caminhos após ouvir uma mensagem de julgamento.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que Deus ama todos os grupos de pessoas e tudo o que Ele criou.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está irado com as coisas más e pecaminosas que todas as pessoas fazem.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é cheio de amor e misericórdia para com todas as pessoas. Isso inclui o povo da linhagem da família de Jacó e todos os outros grupos de pessoas.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quer que todas as pessoas se afastem do mal e sigam seus caminhos para viver.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Jonas desobedece às instruções de Deus (1).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Jonas ora (2).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Jonas obedece às instruções de Deus (3).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ira de Jonas (4).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