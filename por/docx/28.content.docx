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HOS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Oséias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Oséias?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Oséias é um livro dos profetas de Israel. É uma coleção de mensagens de Deus e histórias sobre a vida de Oséias.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maioria das mensagens era sobre o povo e os líderes do reino do norte.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Essas mensagens foram proferidas ao longo de muitos anos. Oséias profetizou durante o reinado dos últimos sete reis do reino do norte. Ele profetizou de cerca do ano 750 a.C. até cerca do ano 722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falam sobre eventos desses anos. Isso inclui quando a Assíria tomou o controle do reino do norte em 722 a.C. Elas também falam sobre eventos que ainda não aconteceram.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mensagens foram escritas como poemas.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Oséias escreveu partes deste livro. Outras partes foram escritas por outros israelitas.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escritores do Novo Testamento entenderam que algumas das profecias de Oséias foram cumpridas na vida e obra de Jesus.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do reino do norte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livro de Oséias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Acusar o povo e os líderes do reino do norte. Eles não foram fiéis à aliança do Monte Sinai.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incentivá-los a serem fiéis a Deus. Se fossem fiéis a Ele, Deus não traria julgamento contra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dar-lhes esperança para o futuro após o tempo de julgamento. A esperança estava baseada no amor fiel de Deus por eles.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 casamento de Oséias era uma representação do relacionamento entre Deus e o reino do norte.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maldições da aliança viriam sobre o povo e os líderes do reino do norte. Eles seriam destruídos pelos exércitos assírios. Este seria o julgamento de Deus contra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ansiava que seu povo recebesse seu amor livremente. Ele prometeu que isso aconteceria um dia no futuro.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Oséias compartilha as mensagens de Deus através de ações proféticas (1–3).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Deus acusa e adverte o reino do norte (4–14).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