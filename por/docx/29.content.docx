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Joel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Joel?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Joel é um livro dos profetas de Israel. É uma coleção de mensagens de Deus que Joel falou.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era sobre o povo e os sacerdotes do reino do sul.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de que cidade Joel era ou quando ele proferiu essas mensagens.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são sobre uma praga de gafanhotos na terra de Judá. Elas falam sobre tempos de julgamento e tempos de bênção. Elas também são sobre eventos que ainda não aconteceram.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foram escritas como poemas.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Joel escreveu essas mensagens.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algumas das profecias de Joel foram cumpridas durante o Pentecostes. Aquele Pentecostes foi quando Jesus enviou o Espírito Santo aos seus seguidores.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sul de Judá.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Joel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Lamentar uma praga de gafanhotos que destruiu todas as colheitas.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Incentivar o povo de Deus a voltar para Deus e a se arrepender de seus pecados.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o desejo de Deus de abençoar todas as pessoas que o servem.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traz julgamento contra seu povo e contra todos os grupos de pessoas por seus pecados.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deseja que todas as pessoas se afastem do pecado. Ele deseja que elas sejam completamente comprometidas com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dia do Senhor é um tempo de julgamento para alguns. É um tempo de bênção para outros.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praga de gafanhotos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como o dia do Senhor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(1).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exército de gafanhotos como o dia do Senhor (2.1–27).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julgamento de Deus contra as nações como o dia do Senhor (2.28–3.21).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