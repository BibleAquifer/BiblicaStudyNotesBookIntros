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2KI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Reis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2 Reis?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2 Reis é um relato da história de Israel. Esses eventos ocorreram entre os anos 850 e 560 a.C. As histórias sobre esses eventos foram transmitidas por centenas de anos. Elas foram passadas dentro das famílias israelitas e judaicas.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o profeta Jeremias escreveu algumas dessas histórias, que foram escritas por volta do ano 560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partes foram escritas por outros israelitas.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1 Reis e 2 Reis eram um único livro quando foram escritos pela primeira vez. Mais tarde, foram divididos em dois livros.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2 Reis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um registro dos reis dos reinos do norte e do sul.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por que os reinos do norte e do sul foram destruídos e enviados para o exílio.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de 1 Samuel, 2 Samuel, 1 Reis e 2 Reis são quatro partes da mesma história. Juntos, eles registram mais de 400 anos da história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Profetas desafiaram governantes que não eram fiéis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dos reis nos reinos do norte e do sul recusou-se a adorar e servir somente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julgou seu povo por se recusar a obedecer a aliança do Monte Sinai. Deus usou a Assíria e a Babilônia como suas ferramentas para trazer julgamento.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Reis do reino do norte e reis do reino do sul (1–17).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reino do sul (18–25).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