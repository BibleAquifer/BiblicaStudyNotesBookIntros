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HAB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Habacuque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Habacuque?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Habacuque é um livro dos profetas de Israel. É uma coleção das orações de Habacuque e das respostas de Deus a ele.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orações de Habacuque eram sobre Deus e o reino do sul. As respostas de Deus eram sobre os babilônios.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Não se sabe de que cidade Habacuque era ou quem era sua família. Habacuque proferiu essas orações antes que os babilônios destruíssem Jerusalém em 586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orações de Habacuque e as respostas de Deus foram escritas como poemas.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Habacuque os escreveu.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do reino do sul de Judá.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Habacuque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o povo de Deus enquanto oravam a Deus. Eles devem ser completamente honestos com Deus. Eles devem esperar que Deus responda. Eles devem confiar que Deus fará o que prometeu fazer.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avisar o povo do reino do sul que Deus traria julgamento contra eles. Ele traria julgamento contra aqueles que tratavam os outros mal.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os grupos de pessoas tratados mal por governos poderosos como Babilônia. Deus prometeu resgatá-los e trazer julgamento contra Babilônia.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quer que seu povo ore a ele. Ele responde ao seu povo.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é o Governante com autoridade completa sobre toda a criação. Isso inclui os seres humanos.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traz julgamento contra seu povo e todos os grupos de pessoas por tratarem mal os outros.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resgata as pessoas que confiam nele como seu Salvador.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Primeira oração de Habacuque e resposta de Deus (1.1–11).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Segunda oração de Habacuque e resposta de Deus (1.12–2.20).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Terceira oração de Habacuque (3).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