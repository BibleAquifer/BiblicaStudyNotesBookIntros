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Colossenses?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Colossenses é uma carta de Paulo. Timóteo ajudou Paulo a escrevê-la.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Paulo estava na prisão quando escreveu esta carta. Pensa-se que ele a escreveu por volta do ano 60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Colossenses?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Aos crentes na cidade de Colossos. Alguns eram judeus, mas a maioria eram gentios.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carta foi lida em voz alta nas igrejas de toda a região de Colossos.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Colossenses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Colossenses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informar aos crentes de Colossos como Paulo estava enquanto estava na prisão.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se opor a professores que estavam ensinando coisas que não eram verdadeiras.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Ensinar os crentes a viverem sua nova vida em Cristo.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Cristo é Senhor de tudo que existe.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Todos os ensinamentos que não anunciam Jesus como Senhor são falsos.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crentes vivem uma nova maneira de vida por causa de Cristo.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e oração (1.1–14).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Cristo é (1.15–23).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trabalho de Paulo entre os gentios (1.24–2.5).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crentes são completos em Jesus Cristo (2.6–23).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Vivendo uma nova vida em Cristo (3.1–4.1).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(4.2–18).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