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ZEC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Zacarias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Zacarias?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Zacarias é um livro dos profetas de Israel. É uma coleção de mensagens e visões de 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visões e mensagens eram sobre a terra de Judá durante o tempo de Zacarias. Elas faziam parte da história contada em Esdras capítulos 1 a 6. Também eram sobre o tempo em que Deus reinará completamente como Rei.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Zacarias começou a falar essas mensagens no ano 520 a.C. Esse foi o segundo ano em que Dario foi rei da Pérsia. As visões registradas neste livro também são desse ano.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foi escrita como poemas ou histórias.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Zacarias escreveu partes dessas mensagens e visões. Acredita-se que outras partes foram escritas por outros judeus.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que algumas das profecias de Zacarias foram cumpridas na vida e obra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Zorobabel, Josué e os judeus que tinham retornado a Judá. Eles viveram no exílio na Babilônia por muitos anos.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foi escrito Zacarias?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os judeus de serem fiéis a aliança do Monte Sinai após o exílio.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as mensagens que ajudaram os judeus a terminar a construção do templo.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encorajar os judeus com promessas sobre várias coisas. Estas incluíam a aliança com Davi, o dia do Senhor e a nova criação.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confortou seu povo com palavras de esperança. Isso incluiu profecias sobre o messias.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trará julgamento contra todas as nações no dia do Senhor.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Um dia Deus reinará completamente como Rei. Todos que adoram e obedecem a Deus serão seu povo.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e visões de Zacarias (1–8).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Mensagens de julgamento e esperança (9–14).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