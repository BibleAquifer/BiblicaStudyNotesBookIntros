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EXO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Êxodo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Êxodo?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Êxodo é um relato de eventos da história de Israel. Está registrado como uma coleção de histórias e leis. Elas foram transmitidas dentro das famílias israelitas e judaicas por centenas de anos. Deus contou as leis a Moisés e ao povo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Pensa-se que Moisés escreveu algumas dessas histórias e leis. Acredita-se que ele as escreveu entre os anos 1450 e 1410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Outras partes de Êxodo foram escritas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o Êxodo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 história de como Deus salvou a linhagem da família de Jacó da escravidão no Egito. Na língua grega, a palavra êxodo significa sair ou partir. Este livro é sobre os israelitas saindo do Egito.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os israelitas se tornaram uma nação. Eles se tornaram a nação que Deus prometeu a Abraão em Gênesis.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salvando seu povo e provendo a eles.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Aliança de Deus com 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Dez Mandamentos e as leis de Deus.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deixam o Egito (1–15).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no deserto (16–18).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no Monte Sinai (19–40).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