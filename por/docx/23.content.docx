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ISA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Isaías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Isaías?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Isaías um livro dos profetas de Israel. É uma coleção de mensagens de Deus e inclui algumas histórias da vida de Isaías. Estas histórias também estão registradas em 2 Reis e 2 Crônicas.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era sobre o povo e os líderes do reino do sul.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Essas mensagens foram proferidas ao longo de muitos anos. Isaías profetizou enquanto Uzias, Jotão, Acaz e Ezequias eram reis do reino do sul. Ele profetizou de cerca do ano 740 a.C. até cerca do ano 680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falam sobre eventos durante os reinados desses reis. Elas também falam sobre eventos que aconteceram muito mais tarde. Isso inclui eventos após a Babilônia ter tomado o controle do reino do sul. Inclui eventos após a Pérsia ter tomado o controle da Babilônia. Também inclui eventos que ainda não aconteceram.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foi escrita como poemas ou como canções.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que muitas profecias de Isaías foram cumpridas na vida e obra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sul de Judá.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Isaías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exortar o povo e os líderes do reino do sul a obedecerem a Deus. As mensagens os advertiam de que seriam julgados por não serem fiéis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lhes dar esperança e conforto sobre o futuro. A esperança e o conforto baseavam-se no amor fiel de Deus por eles.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é o único com o poder de salvar as pessoas. Ele salva todos que se afastam do pecado e o honram. Ele traz julgamento contra todos que são orgulhosos e não o respeitam.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servo de Deus traz salvação sofrendo pelo povo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criará novos céus e uma nova terra. Todos que o honram viverão com ele lá.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e esperança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sobre o reino do sul e a Assíria (1–12).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e esperança sobre outras nações (13–23).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e esperança sobre o mundo inteiro (24–27).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Mais mensagens de julgamento e esperança sobre o reino do sul e a Assíria (28–39).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esperança e conforto durante e após o exílio (40–66).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