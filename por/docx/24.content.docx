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Jeremias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Jeremias?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Jeremias é um livro dos profetas de Israel. É uma coleção de mensagens de Deus. Inclui as orações de JJeremias e histórias que também foram registradas em 2 Reis e 2 Crônicas.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e os líderes do reino do sul. Elas foram proferidas ao longo de muitos anos. Jeremias profetizou durante e após os reinados de Josias, Jeoacaz, Jeoaquim, Joaquim e Zedequias. Ele profetizou por volta do ano 627 a.C. até algum momento após 586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de Jeremias falam sobre eventos durante os reinados desses reis. Elas também falam sobre eventos que aconteceram muito mais tarde. Isso inclui eventos após a Pérsia ter tomado o controle da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foi escrita como poemas, canções e orações. Um secretário chamado Baruque ajudou a escrevê-las.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Jeremias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Jeremias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Incentivar o povo e os líderes do reino do sul a serem fiéis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dar-lhes esperança para o futuro. A esperança estava baseada no amor fiel de Deus por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traz julgamento contra todos que se recusam a se afastar do pecado.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tornaria seu povo capaz de ser fiel a ele através da nova aliança. Deus quer que todos os grupos de pessoas e nações façam parte de seu povo escolhido.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separa Jeremias como profeta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e esperança sobre o reino do sul (2.1–25.14).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cálice da ira de Deus contra muitas nações (25.15–38).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Histórias sobre Jeremias (26–29).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esperança para o povo de Deus (30–33).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Histórias sobre Jeremias e o reino do sul (34–45).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outras nações (46–49).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Babilônia (50–51).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Uma história final sobre o reino do sul (52).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