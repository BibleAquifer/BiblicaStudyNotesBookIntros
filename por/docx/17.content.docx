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Ester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Ester?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Ester é uma história da história judaica. Os eventos ocorreram durante o tempo em que o governo persa governava. Isso foi entre os anos 486 e 465 a.C. Esta história foi transmitida dentro das famílias judaicas por centenas de anos.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Mordecai escreveu esta história.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os judeus que viviam no reino da Pérsia e todos os judeus depois deles.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livro de Ester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Como um registro dos judeus que viviam no reino persa.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explicar como a Festa de Purim começou.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inimigos dos judeus queriam destruí-los completamente.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judeus foram resgatados desses inimigos.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Festa de Purim honrou e celebrou o momento em que os judeus foram resgatados.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Ester torna-se rainha do reino persa (1–2).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Planos malignos de Hamã contra Mordecai e os judeus (3–4).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plano sábio e astuto de Ester (5–7).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judeus são resgatados (8–10).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