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ZEP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Sofonias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Sofonias?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Sofoniasé um livro dos profetas de Israel. É uma coleção de mensagens de Deus que Sofonias falou.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e os líderes do reino do sul. Algumas mensagens eram sobre as nações que viviam ao redor do reino do sul.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Sofonias falou essas mensagens enquanto Josias era rei do reino do sul. Josias governou do ano 640 a.C. até o ano 609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Sofonias escreveu essas mensagens.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foi escrito Sofonias?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alertar o povo e os líderes do reino do sul a pararem de pecar. Aqueles que não mudassem seus caminhos seriam destruídos quando Deus trouxesse julgamento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quão forte é a ira de Deus contra o pecado.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pessoas de todas as nações que eram humildes e confiavam em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a alegria e o deleite de Deus nas pessoas que confiam nele.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um Guerreiro Poderoso. Ele agirá quando estiver irado. Ele trará julgamento contra todos que se recusarem a se afastar do pecado. Ele fará isso no dia do Senhor.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o Senhor e Rei sobre todas as pessoas e grupos de pessoas. Pessoas de todas as nações que adoram a Deus desfrutarão das bênçãos da aliança.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bom e faz o que é certo e justo. Ele é cheio de amor e alegria.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o mundo e o reino do sul (1.1–2.3).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outras nações (2.4–15).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Mais mensagens de julgamento sobre o mundo e o reino do sul (3.1–8).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esperança sobre aqueles que confiam em Deus (3.9–20).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