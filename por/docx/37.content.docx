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HAG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Ageu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Ageu?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Ageu é um livro dos profetas de Israel. É uma coleção de mensagens de Deus que Ageu falou.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eram sobre a terra de Judá quando o governo persa estava no controle. Elas faziam parte da história contada em Esdras capítulos 1 a 6. As mensagens também eram promessas sobre eventos que aconteceram após esse tempo.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Ageu falou essas mensagens no ano 520 a.C. Esse foi o segundo ano em que Dario foi rei da Pérsia.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Ageu escreveu essas mensagens.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Ageu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Zorobabel, Josué e os judeus que tinham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Ageu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serem fiéis à aliança do Monte Sinai após o exílio.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mensagens que ajudaram os judeus a terminar a construção do templo.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judeus porque Deus permaneceu fiel à sua aliança com Davi.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permaneceu fiel à aliança do Monte Sinai e à sua aliança com Davi. Ele permaneceu fiel a essas alianças após o tempo do exílio.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Ser fiel à aliança do Monte Sinai levou às bênçãos da aliança. Não ser fiel levou às maldições da aliança.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queria que os judeus reconstruíssem o templo. Fazia parte do plano de Deus para abençoar todas as nações.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Espírito de Deus dá às pessoas a capacidade de obedecer a Deus fielmente.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sobre ser fiel à aliança do Monte Sinai (1.1–2.19).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Mensagem de esperança sobre a aliança de Deus com Davi (2.20–23).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