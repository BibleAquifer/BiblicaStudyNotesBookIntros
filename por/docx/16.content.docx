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NEH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Neemias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Neemias?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Neemias é um relato da história judaica durante o domínio do governo persa. Esses eventos ocorreram entre os anos 445 e 430 a.C. As histórias sobre esses eventos foram transmitidas dentro das famílias judaicas por centenas de anos.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Neemias escreveu parte deste relato. Pensa-se que Esdras escreveu outras partes.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Outras partes foram escritas por outros judeus.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livros de Esdras e Neemias eram um só livro quando foram escritos pela primeira vez. Mais tarde, foram divididos em dois livros.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os judeus que haviam retornado a Judá. Eles viveram no exílio na Babilônia por muitos anos.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Neemias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continuar a história dos judeus que retornaram a Judá vindos da Babilônia.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relatar como o muro ao redor de Jerusalém foi reconstruído.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Como um registro dos judeus concordando em seguir à aliança do Monte Sinai.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judeus trabalharam juntos para reconstruir o muro de Jerusalém.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Pessoas que não adoravam a Deus fielmente se opuseram a Neemias e aos construtores.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povo de Deus comprometeu-se novamente a ser fiel à aliança do Monte Sinai.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Neemias orou constantemente e trabalhou arduamente para ajudar o povo de Deus a ser fiel a Deus.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Reconstruindo o muro de Jerusalém (1.1–7.3).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comunidade judaica em Jerusalém (7.4–13.31).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