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3JN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 João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3 João?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3 João é uma carta. A carta não diz quem foi o escritor. Acredita-se que o apóstolo João a escreveu. A forma como a carta é escrita é muito semelhante a 1 João e 2 João.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João escreveu esta carta por volta do ano 90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três cartas que se acredita terem sido escritas por João. Esta é a terceira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3 João?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um crente chamado Gaio. Pensa-se que Gaio era um líder da igreja na área de Éfeso.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3 João compartilha a verdade sobre Jesus. É para todas as pessoas em todo lugar.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3 João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Pedir a Gaio para ajudar alguns crentes que estavam viajando.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avisar a Gaio para não ser como outro líder da igreja chamado Diótrefes.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Permanecer fiel à verdade sobre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Servir outros crentes e trabalhar junto com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Fazendo o bem.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João encoraja Gaio (1.3–8).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João adverte contra Diótrefes (1.9–11).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bom exemplo de Demétrio (1.12).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(1.13–15).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