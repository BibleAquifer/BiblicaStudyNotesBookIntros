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1SA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Samuel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1 Samuel?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1 Samuel é um relato da história de Israel. Acredita-se que esses eventos ocorreram entre os anos 1100 e 931 a.C. As histórias sobre esses eventos foram transmitidas por centenas de anos. Elas foram passadas dentro das famílias israelitas e judaicas.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o profeta Samuel escreveu algumas dessas histórias.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Outros foram escritos por outros israelitas.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Dois livros na Bíblia são nomeados em homenagem a Samuel. Os dois livros eram um só quando foram escritos pela primeira vez. Mais tarde, foram divididos em dois.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de Israel.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1 Samuel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registrar o fim de Israel sendo liderado por juízes. Samuel foi o último juiz.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registrar o início de Israel sendo liderado por reis. Saul foi o primeiro rei e Davi foi o segundo rei.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livros de 1 Samuel, 2 Samuel, 1 Reis e 2 Reis são quatro partes da mesma história. Juntos, eles registram mais de 400 anos da história de Israel.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Samuel serviu a Deus e ao povo de Israel fielmente.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Quando os israelitas queriam um rei humano, estavam dizendo não a Deus como seu Rei.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Líderes como Eli e Saul sofreram quando não foram fiéis a Deus.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vida e o trabalho de Samuel como sacerdote, profeta e juiz (1–7).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vida e o reinado de Saul como rei (8–15).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vida e o serviço de Davi antes de se tornar rei (16–31).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