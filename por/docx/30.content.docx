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AMO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Amós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Amós?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Amós é um livro dos profetas de Israel. É uma coleção de mensagens e visões que Deus deu a Amós.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maioria das mensagens e visões era sobre o povo e os líderes do reino do norte.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Amós falou essas mensagens enquanto o rei Jeroboão II governava o reino do norte. Ele governou de cerca do ano 793 até cerca do ano 753 a.C.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mensagens e visões são sobre eventos durante e após esses anos. Isso inclui quando a Assíria tomou o controle do reino do norte em 722 a.C. Elas também são sobre eventos que ainda não aconteceram.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mensagens foram escritas como poemas. Acredita-se que Amós escreveu essas mensagens e visões.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escritores do Novo Testamento entenderam que algumas das profecias de Amós foram cumpridas na vida e obra de Jesus.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do reino do norte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livro de Amós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os pecados do povo e dos líderes do reino do norte. Amós explicou por que Deus iria trazer julgamento contra eles.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incentivá-los a adorar somente a Deus e a obedecer às suas regras sobre como tratar os outros. Se fizessem isso, Deus não traria julgamento contra eles.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dar-lhes esperança para o futuro após o tempo de julgamento. A esperança estava baseada no amor fiel de Deus por eles.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Adorar fielmente o verdadeiro Deus leva a fazer o bem e tratar as pessoas com justiça. Isso leva à vida.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Adorar falsos deuses leva a fazer o que é mau e a tratar mal as pessoas. Isso leva à morte.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maldições da aliança viriam sobre o povo e os líderes do reino do norte. Eles seriam destruídos pelos exércitos assírios. Este seria o julgamento de Deus contra eles.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Mensagens de julgamento sobre as nações ao redor do reino do norte (1.1–2.5).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Mensagens de julgamento sobre o reino do norte (2.6–6.14).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Visões e mensagens sobre o reino do norte (7–9).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