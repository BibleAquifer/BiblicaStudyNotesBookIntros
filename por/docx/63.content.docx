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2JN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2 João?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2 João é uma carta. A carta não diz quem foi o escritor. Acredita-se que o apóstolo João a escreveu. A forma como a carta é escrita é muito semelhante a 1 João.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João escreveu esta carta depois de escrever 1 João. Acredita-se que ele a tenha escrito por volta do ano 90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três cartas que se acredita terem sido escritas por João. Esta é a segunda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2 João?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exatamente para quem 2 João foi escrito. Acredita-se que João o enviou para uma igreja que se reunia na casa de alguém. Acredita-se que esta igreja estava na região de Éfeso.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2 João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2 João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crentes do que Deus lhes ordenou fazer.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crentes sobre o que é verdade sobre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alertá-los a não permitir que falsos mestres ensinem na igreja.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crentes devem viver uma vida de amor.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Falsos mestres ensinaram que Jesus não era um ser humano.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crentes são família porque pertencem a Deus e seguem os ensinamentos de Cristo.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João encoraja e adverte os crentes (1.4–11).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(1.12–13).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