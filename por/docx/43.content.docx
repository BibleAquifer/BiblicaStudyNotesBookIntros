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JHN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João?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Evangelho de João é uma coleção de histórias sobre Jesus. Inclui as palavras e ensinamentos de Jesus. As histórias e ensinamentos foram transmitidos pelos seguidores de Jesus que viveram e trabalharam com ele.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João contou sua história do evangelho de uma maneira nova e diferente dos outros escritores dos evangelhos. No entanto, as histórias e ensinamentos registrados por João concordam com os evangelhos de Mateus, Marcos e Lucas.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João escreveu seu evangelho entre os anos 85 e 90 d.C.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o Evangelho de João?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os crentes judeus e gentios que viviam nas terras controladas pelo governo romano.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pessoas que não sabiam quem é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o evangelho de João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João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ajudar os crentes em todas as terras romanas a entender mais sobre Jesus e segui-lo fielmente.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ajudar as pessoas que não conheciam Jesus a acreditar que ele é o Messias e o Filho de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Convidar todos a receber o dom da vida eterna de Jesus.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Jesus como a Palavra de Deus, o Messias e o Filho de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sete declarações "Eu sou".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sete sinais que Jesus fez que mostram que ele é o Messias.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sete testemunhas de Jesus.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Palavra tornou-se um ser humano (1.1–18).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início do trabalho e serviço de Jesus (1.19–51).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ensina em público e realiza sete sinais (2–11).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última semana da vida de Jesus (12–19).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é ressuscitado dos mortos (20).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passa tempo com os discípulos (21).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