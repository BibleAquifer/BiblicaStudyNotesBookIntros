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Tito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Tito?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Tito é uma carta de Paulo.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Paulo a escreveu por volta do ano 64 d.C.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Tito?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Tito enquanto ele trabalhava e servia nas igrejas em Creta.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Tito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Tito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Ensinar Tito a liderar as igrejas em Creta.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Dar instruções claras sobre a escolha de líderes da igreja e como eles devem ser.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as boas novas sobre Jesus mudam a vida das pessoas e a maneira como elas agem.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Organizando as igrejas em Creta.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Lidando com pessoas que ensinam coisas que não são verdadeiras.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Vida santa e fazer o bem.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Líderes da igreja em Creta (1.5–9).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problema dos falsos mestres (1.10–16).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Famílias em Creta (2).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bondade de Deus e fazer o bem aos outros (3.1–11).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finais (3.12–15).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