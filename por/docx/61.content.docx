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2PE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2 Pedro?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2 Pedro é uma carta de Pedro.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Pedro escreveu esta carta de Roma, que ele a escreveu por volta do ano 67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duas cartas de Pedro. Esta é a segunda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2 Pedro?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exatamente para quem 2 Pedro foi escrito. Foi para os crentes.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Esses podem ter sido os mesmos crentes para quem Pedro escreveu em 1 Pedro. Eles estavam nos territórios romanos agora conhecidos como Turquia.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2 Pedro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2 Pedro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se opor a pessoas que estavam ensinando coisas falsas sobre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crentes a viver de maneiras que agradam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ajudar os crentes a estarem prontos para o retorno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graça de Deus capacita os crentes a viver vidas santas mesmo quando são contrariados.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crentes devem continuar crescendo na fé e não devem acreditar em falsos ensinamentos.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voltará.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paciente porque quer que as pessoas se afastem do pecado.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necessidade de viver uma vida santa (1.3–11).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Lembrando no que a fé se baseia (1.12–21).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Recusar-se a acreditar em falsos mestres (2).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últimos dias e o dia do Senhor (3.1–16).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(3.17–18).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