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Provérbios?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Provérbios é um livro de sabedoria, poemas e canções de Israel. É uma coleção de poemas, ditados e provérbios sobre como viver bem.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Esses poemas, ditados e provérbios foram transmitidos por centenas de anos. Eles foram passados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Muitos desses poemas, ditados e provérbios foram escritos ou coletados quando Salomão era rei. Outros foram escritos ou coletados por muitas outras pessoas além de Salomão. Estes incluem os homens de Ezequias, Agur, Lemuel e outros sábios.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poemas, ditados e provérbios foram reunidos no livro de Provérbios?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reunir lições sábias que os israelitas aprenderam ao longo de muitos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o que significa viver bem. Isso se aplica ao que as pessoas sentem, dizem e fazem. Aplica-se a como tomam decisões. Aplica-se a relacionamentos em famílias e comunidades. Aplica-se a amizades, sexo, dinheiro, trabalho e questões de negócios.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Ensinar as pessoas a viver bem. Isso se aplica a cada pessoa, cada família, cada grupo de pessoas e cada nação.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Viver bem significa ser sábio. A sabedoria é baseada em respeitar a Deus e obedecê-lo. Viver bem leva a ter sucesso e paz.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viver bem significa ser tolo. A tolice é baseada no orgulho. Não viver bem leva à vergonha e problemas.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o criador de todas as coisas e é o único Deus verdadeiro. Todas as pessoas e todos os grupos de pessoas devem respeitá-lo e seguir seus caminhos.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padrões de vida descritos em Provérbios se aplicam a todas as pessoas e a todos os grupos de pessoas. Esses padrões não são promessas de que a vida sempre funcionará dessa maneira.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propósito do livro de Provérbios (1.1–7).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Discursos de um pai para seu filho e poemas sobre sabedoria (1.8–9.18).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Provérbios do tempo de Salomão (10.1–22.16).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Ditos de pessoas sábias (22.17–24.34).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Provérbios coletados durante o tempo de Ezequias (25–29).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Ditos e poemas coletados por outros (30–31).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