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Deuteronômio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Deuteronômio?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Deuteronômio é um relato dos eventos na história de Israel. Está registrado como uma coleção de discursos de Moisés. Os discursos contam as histórias do povo de Israel e falam sobre as leis de Deus. Deus transmitiu as leis a Moisés e ao povo de Israel. Moisés as falou ao povo de Israel antes de entrarem em Canaã. Essas histórias e leis foram transmitidas dentro das famílias israelitas e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Moisés escreveu algumas dessas histórias e leis, que ele as escreveu entre os anos 1450 e 1410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foram escritos por outros israelitas.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Deuteronômio completa o que é chamado de Pentateuco. O Pentateuco são os primeiros cinco livros do Antigo Testamento. O Pentateuco inclui Gênesis, Êxodo, Levítico, Números e Deuteronômio.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Deuteronômio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israelitas sobre sua jornada para Canaã e como Deus cuidou deles.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israelitas sobre as bênçãos e maldições da aliança do Monte Sinai. Na língua grega, a palavra Deuteronômio significa segunda lei. Muitas leis registradas em Êxodo, Levítico e Números são registradas novamente em Deuteronômio.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israelitas de serem fiéis a Deus quando entrassem em Canaã.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atos poderosos de Deus para salvar os israelitas e prover para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Leis da aliança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Escolher a vida seguindo a aliança de Deus ou escolher a morte sendo infiel a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Discurso de Moisés sobre o Monte Horebe e a jornada dos israelitas (1.1–4.43).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Discurso de Moisés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sobre a aliança (4.44–30.20).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Últimas palavras e morte de Moisés (31–34).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