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NUM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Números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 Números?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Números é um relato de eventos na história de Israel. Está registrado como uma coleção de histórias e leis. Elas foram transmitidas dentro das famílias israelitas e judaicas por centenas de anos. Deus falou as leis a Moisés e ao povo de Israel.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Acredita-se que Moisés escreveu algumas dessas histórias e leis, que ele as escreveu entre os anos 1450 e 1410 a.C.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Outros foram escritos por outros israelitas.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Números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Registrar a jornada dos israelitas do Monte Sinai até a fronteira de Canaã.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mais das leis de Deus para os israelitas.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registrar as listas de pessoas que foram contadas.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linhagem da família de Jacó havia crescido muito.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israelitas sofreram quando desobedeceram a Deus e falaram contra ele.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Deus perdoou os israelitas. Ele teve paciência com eles e os sustentou.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se preparam para deixar o Monte Sinai (1–10).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falam contra Deus e Moisés (11–12).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recusam-se a entrar em Canaã (13–14).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Peregrinação no deserto (15–19).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Marchando de Cades para as planícies de Moabe (20–21).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Os israelitas se preparam para entrar em Canaã (22–36).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