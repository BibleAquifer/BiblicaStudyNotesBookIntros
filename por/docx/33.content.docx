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MIC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Miquéias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Miquéias?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Miquéias é um livro dos profetas de Israel. É uma coleção de mensagens de Deus que Miquéias falou.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eram sobre o povo e os líderes dos reinos do norte e do sul.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Miquéias transmitiu essas mensagens ao longo de muitos anos. Ele profetizou enquanto Jotão, Acaz e Ezequias eram reis do reino do sul. Ele profetizou de cerca do ano 742 a.C. até cerca do ano 687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falam sobre eventos durante o tempo em que aqueles reis governaram. Elas também falam sobre eventos que aconteceram muito mais tarde. Isso inclui quando a Assíria tomou o controle do reino do norte em 722 a.C. Inclui quando a Babilônia tomou o controle do reino do sul em 586 a.C. Também inclui eventos que ainda não aconteceram.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foram escritas como poemas. Acredita-se que Miqueias escreveu essas mensagens.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escritores do Novo Testamento entenderam que algumas das profecias de Miqueias foram cumpridas na vida e obra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norte de Israel e do reino do sul de Judá.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Miquéias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os pecados do povo e dos líderes dos reinos do norte e do sul. Miqueias explicou por que Deus iria trazer julgamento contra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incentivá-los a adorar somente a Deus e a obedecer às regras de Deus sobre como tratar os outros.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dar-lhes esperança de um futuro após o tempo de julgamento. A esperança estava baseada no amor fiel de Deus por eles.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líderes dos reinos do norte e do sul deram exemplos muito ruins para o povo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Adorar fielmente o verdadeiro Deus leva a agir com justiça.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traria julgamento contra ambos os reinos pelas maneiras como não agiram com justiça.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rei da linhagem de Davi governará o povo de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sobre os reinos do norte e do sul (1–3).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Mensagem de esperança sobre um rei da linhagem de Davi (4–5).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Mais mensagens de julgamento e esperança (6–7).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