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MRK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Marcos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 Marcos?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Evangelho de Marcos é uma coleção de histórias sobre Jesus. Inclui as palavras e ensinamentos de Jesus. As histórias e ensinamentos foram transmitidos pelos seguidores de Jesus que viveram e trabalharam com ele. O evangelho de Marcos é baseado no que Pedro disse sobre a vida e obra de Jesus.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Marcos escreveu essas histórias e ensinamentos. Acredita-se que ele os escreveu entre os anos 55 e 65 d.C. Acredita-se que ele estava em Roma quando os escreveu.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foi escrito o Evangelho de Marcos?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os gentios que não sabiam quem era Jesus.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os crentes gentios que viviam nas terras controladas pelo governo romano.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seguidores de Jesus reconhecem que o evangelho de Marcos compartilha a verdade sobre Jesus. É para todas as pessoas em todo lugar.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Marcos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Compartilhar a mensagem sobre Jesus com os gentios.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encorajar os crentes gentios que estavam sendo maltratados pelo governo romano.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história de Jesus, o reino de Deus e o plano de Deus para salvar o mundo.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trabalho de Jesus como servo de Deus.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trabalho de Jesus como professor, curador e pregador que realizou milagres.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Sofrimento, morte e ressurreição de Jesus.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Preparando-se para o trabalho de Jesus (1.1–13).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Jesus trabalha e serve na Galileia (1.14–3.35).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Histórias que Jesus conta (4.1–34).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Jesus cura muitas pessoas (4.35–5.43).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Jesus trabalha e serve além da Galileia (6.1–8.26).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jornada de Jesus para Jerusalém (8.27–10.52).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Jesus em Jerusalém e sua morte (11–15).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ressurreição de Jesus e instruções finais aos seus discípulos (16).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