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NAM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Naum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Naum?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Naum é um livro dos profetas de Israel. É uma coleção de mensagens de Deus que Naum falou. Ele as pronunciou depois que Deus lhe deu uma visão.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das mensagens era sobre o povo e o rei da Assíria.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onde ficava a cidade de Naum ou quem era sua família. Acredita-se que Naum proferiu essas mensagens após 663 a.C. Foi quando o governo assírio assumiu o controle da cidade de Tebas. Naum proferiu essas mensagens antes de o governo babilônico assumir o governo assírio. Isso aconteceu por volta do ano 612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foram escritas como poemas.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Naum escreveu essas mensagens.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do reino do sul de Judá.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livro de Naum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explicar o julgamento que Deus traria sobre a Assíria.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 povo do reino do sul de que Deus o protegeu.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confortar o povo do reino do sul com boas notícias. O julgamento de Deus contra a Assíria foi uma boa notícia para todos que a Assíria tratou mal.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poderoso. Ele tem autoridade completa sobre tudo o que criou e sobre todos os governos humanos.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está irado com o pecado e o mal. Ele impede que pessoas e governos façam coisas más. Ele os impede trazendo julgamento contra 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bom. Deus cuida daqueles que confiam nele.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Naum descreve Deus (1.1–8).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ordem que Deus deu sobre Nínive (1.9–15).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Visão de Naum sobre a destruição de Nínive (2–3).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