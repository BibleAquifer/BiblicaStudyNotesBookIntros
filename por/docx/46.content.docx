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1CO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Coríntios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1 Coríntios?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1 Coríntios é uma carta de Paulo. Sóstenes ajudou Paulo a escrevê-la.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Paulo escreveu esta carta perto do final de sua terceira viagem. Pensa-se que ele a escreveu por volta do ano 55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duas cartas de Paulo à igreja em Corinto. Esta é a primeira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escrita 1 Coríntios?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na cidade de Corinto. Alguns eram judeus, mas a maioria eram gentios. Alguns eram ricos e outros eram pobres. Poucos deles tinham estudado o Antigo Testamento.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carta foi lida em voz alta nas igrejas de toda a região de Corinto.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1 Coríntios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1 Coríntios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responder às perguntas que os crentes na igreja em Corinto haviam feito a Paulo. Eles lhe escreveram cartas sobre problemas em sua igreja.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crentes de Corinto.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Vida santa e viver em paz com outros crentes.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Manter a ordem nos cultos e durante a Ceia do Senhor.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usar os dons do Espírito.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verdade sobre Jesus ressuscitando dos mortos.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Problemas em Corinto (1.10–6.20).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responde perguntas dos crentes de Corinto (7–14).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foi ressuscitado dos mortos (15).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envia saudações e se despede (16).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