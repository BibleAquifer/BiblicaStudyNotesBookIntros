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Levítico?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Levítico é um relato de eventos na história de Israel. É registrado como uma coleção de muitas leis e algumas histórias. Elas foram transmitidas dentro das famílias israelitas e judaicas por centenas de anos. Deus falou as leis a Moisés e ao povo de Israel.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Moisés escreveu algumas dessas leis e histórias, que ele as escreveu entre os anos 1450 e 1410 a.C.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Outros foram escritos por outros israelitas.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Levítico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registrar as leis que Deus deu aos israelitas. Essas leis faziam parte da aliança de Deus com eles. Elas eram sobre adorar a Deus e viver de acordo com o caminho de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explicar as bênçãos e maldições da aliança do Monte Sinai.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descrever o trabalho da linhagem da família de Levi. Na língua hebraica, Levítico significa sobre os Levitas. O trabalho deles era liderar os israelitas na adoração a Deus.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Instruções para ofertas e sacrifícios.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Práticas que distinguiam Israel de outras nações.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Regras para sacerdotes e seu trabalho especial.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Leis sobre ofertas e sacrifícios (1–7).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sacerdotes começam a servir ao Senhor (8–10).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Leis sobre ser limpo e puro (11–15).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Dia da Expiação ou o dia em que o pecado é pago (16).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Leis sobre ser santo (17–27).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