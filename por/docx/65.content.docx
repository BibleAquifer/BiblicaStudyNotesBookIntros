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Judas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Judas?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Judas é uma carta do irmão de Jesus, Judas.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Pensa-se que Judas escreveu isso por volta do ano 65 d.C.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escrito Judas?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Não se sabe exatamente para quem Judas foi escrito. Pensa-se que foi para crentes judeus.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cartas de 2 Pedro e Judas são semelhantes em muitos aspectos. Judas pode ter escrito para os mesmos crentes mencionados em 2 Pedro. Eles estavam no território romano agora conhecido como Turquia.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Judas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Judas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alertar os crentes sobre falsos mestres.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encorajar os crentes a se fortalecerem na fé.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Convidar os falsos mestres a se afastarem de seus pecados.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Mantendo a verdadeira fé e recusando-se a acreditar em ensinamentos falsos.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Lembrando aos crentes que as pessoas ímpias serão destruídas.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Permanecendo no amor de Deus.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(1.1–2).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Reconhecendo falsos mestres (1.3–19).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Permanecer juntos permanecendo no amor de Deus (1.20–23).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Louvor a Deus (1.24–25).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