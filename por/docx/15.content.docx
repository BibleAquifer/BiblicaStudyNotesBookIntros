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EZR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Esdras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Esdras?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Esdras é um relato da história judaica durante o governo persa. Esses eventos ocorreram entre os anos 538 e 457 a.C. As histórias sobre esses eventos foram transmitidas dentro das famílias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Esdras escreveu parte deste relato.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foram escritas por outros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de Esdras e Neemias eram um só livro quando foram escritos pela primeira vez. Mais tarde, foram divididos em dois livros.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haviam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Esdras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Deus cumpriu sua promessa de trazer seu povo de volta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os nomes de muitos líderes judeus e pessoas que retornaram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relatar como o templo foi reconstruído.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Alguns judeus retornaram para Judá vindos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usou líderes governamentais como suas ferramentas para realizar o que ele queria.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grupos de pessoas tentaram fazer os judeus pararem de construir o templo. Mas os judeus o construíram e adoraram a Deus lá novamente.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judeus ainda deviam seguir a Lei de Moisés após retornarem da Babilônia.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Zorobabel e os judeus que retornaram a Judá com ele (1–6).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Esdras e os judeus que retornaram a Judá com ele (7–10).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