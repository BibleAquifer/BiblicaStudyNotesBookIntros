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2SA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Samuel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livro de 2 Samuel?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2 Samuel é um relato da história de Israel. Acredita-se que esses eventos ocorreram entre os anos 1010 e 970 a.C. As histórias sobre esses eventos foram transmitidas por centenas de anos. Elas foram passadas dentro das famílias israelitas e judaicas.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Acredita-se que o sacerdote Abiatar escreveu algumas dessas histórias.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Outros foram escritos por outros israelitas.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Dois livros na Bíblia são nomeados em homenagem ao profeta Samuel. Os dois livros eram um só quando foram escritos pela primeira vez. Mais tarde, foram divididos em dois.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este livro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o povo de Israel.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2 Samuel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Como registro do reinado de Davi como rei em Israel.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registrar a paz e o descanso em Israel. Isso aconteceu quando Davi usou sua autoridade para fazer o que era justo e correto.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Registrar o sofrimento que veio quando Davi desobedeceu a Deus.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1 Samuel, 2 Samuel, 1 Reis e 2 Reis são quatro partes da mesma história. Juntos, eles registram mais de 400 anos da história de Israel.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Deus fez uma aliança com Davi e sua linhagem familiar.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Deus foi fiel a Davi, mesmo quando Davi não foi fiel a Deus.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Davi voltou-se para Deus e se arrependeu quando pecou. Ele confiou na misericórdia de Deus.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Davi é reconhecido como rei após a morte de Saul (1.1–5.4).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Davi governa como rei de Jerusalém (5.5­–14.33).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Absalão desafia Davi como rei (15–19).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Davi governa novamente como rei de Jerusalém (20–24).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