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GEN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Gênesis?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é um relato do início do mundo e da nação de Israel. Gênesis é registrado como uma coleção de histórias. Estas foram transmitidas dentro das famílias israelitas e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Moisés escreveu algumas dessas histórias e que ele as escreveu entre os anos 1450 e 1410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de Gênesis foram escritas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Gênesis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descrever o início da criação, os seres humanos, o pecado, a salvação e o povo de Israel. Na língua grega, a palavra Gênesis significa início.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Deus é o Criador de toda a vida.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bom. Ele criou um mundo bom.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pecado é mau. O resultado do pecado é a morte.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está comprometido em abençoar o seu mundo e salvá-lo do pecado, da morte e do mal. Ele estabeleceu alianças com Abraão, Isaque e Jacó e suas famílias. Essas alianças faziam parte do plano de bênção e salvação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início da criação, seres humanos e pecado (1–3).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da família de Adão e Eva (4–5).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de Noé e sua família (6–11).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de Abraão e sua família (12–25.18).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de Isaque e sua família (25.19–28.9).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de Jacó e sua família (28.10–36.43).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história de José e sua família (37–50).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