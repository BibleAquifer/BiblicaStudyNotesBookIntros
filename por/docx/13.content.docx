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1CH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Crônicas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1 Crônicas?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Crônicas é um relato da história de Israel. Esses eventos ocorreram entre os anos 1010 e 970 a.C. As histórias sobre esses eventos foram transmitidas por centenas de anos. Elas foram passadas dentro das famílias israelitas e judaicas.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Esdras pode ter escrito algumas dessas histórias, que foram escritas por volta do ano 430 a.C. Isso foi depois que alguns judeus retornaram a Judá após serem forçados a viver na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partes foram escritas por outros judeus.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1 Crônicas e 2 Crônicas eram um livro quando foram escritos pela primeira vez. Mais tarde, foram divididos em dois livros. Eles incluem muitos eventos e histórias registrados em 1 e 2 Samuel e 1 e 2 Reis.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que haviam retornado a Judá. Eles viveram no exílio na Babilônia por muitos anos.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Crônicas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judeus de sua história como povo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judeus de que Deus permaneceu fiel a eles e aos suas alianças.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todos os judeus a seguirem o exemplo de Davi de obedecer a Deus e adorarem somente a ele.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linhas familiares foram registradas de Adão até os judeus que retornaram da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David seguiu a Deus de todo o coração e Deus lhe deu sucesso como rei. David estabeleceu o exemplo para todos os reis que vieram depois dele seguirem.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povo de Deus deve adorá-lo de todo o coração.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Linhagens familiares de Adão aos judeus que retornaram da Babilônia (1–9).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reinado de Davi como rei (10–29).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