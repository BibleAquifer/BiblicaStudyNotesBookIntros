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Pedro?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Pedro é uma carta de Pedro. Silas ajudou Pedro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Pedro escreveu esta carta de Roma. Acredita-se que ele a escreveu por volta do ano 63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Pedro. Esta é a primeira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1 Pedro?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nos territórios romanos de Ponto, Galácia, Capadócia, Ásia e Bitínia. Esses territórios estão no país agora conhecido como Turquia.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a maioria desses crentes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1 Pedro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Pedro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ajudar a comunidade de seguidores de Jesus a viver fiel e sabiamente.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que estavam sofrendo e sendo maltratados por seguir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Ter esperança e não desistir durante o sofrimento.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Sempre fazendo o bem, mesmo quando é difícil.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vitória de Jesus sobre o mal e todos os seres espirituais malignos.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Esperança viva e pedras vivas (1.3–2.10).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Vida santa entre os incrédulos (2.11–3.9).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Sofrendo por seguir Jesus (3.10–5.11).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(5.12–14).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