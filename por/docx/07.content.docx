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JDG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Juízes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livro de Juízes?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Juízes é um relato de eventos na história de Israel. Está registrado como uma coleção de histórias. Estas foram transmitidas dentro das famílias israelitas e judaicas por centenas de anos.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Essas histórias foram escritas pelos israelitas. Acredita-se que algumas foram escritas entre 1375 e 1050 a.C. Outras foram escritas mais tarde.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este livro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o povo de Israel.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livro de Juízes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mostrar o que aconteceu entre as tribos israelitas em Canaã após a morte de Josué.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registrar as histórias do trabalho das tribos para expulsar os cananeus. As histórias mostram como os israelitas não permaneceram comprometidos com a aliança do Monte Sinai.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registrar as histórias de 12 líderes que foram chamados de juízes. Eles lideraram em diferentes áreas da nação de Israel.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padrão de pecado, sofrimento e salvação aconteceu repetidamente.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Deus usou líderes que eram fiéis a ele. Ele também usou líderes que não eram fiéis a ele.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israelitas não conseguiram viver como um reino de sacerdotes e uma nação santa.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Os israelitas não expulsaram todos os cananeus (1).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padrão de</w:t>
      </w:r>
      <w:r>
        <w:rPr>
          <w:lang w:val="pt_PT" w:bidi="pt_PT"/>
        </w:rPr>
        <w:t xml:space="preserve"> </w:t>
      </w:r>
      <w:r>
        <w:rPr>
          <w:b/>
          <w:lang w:val="pt_PT" w:bidi="pt_PT"/>
        </w:rPr>
        <w:t>pecado, sofrimento e salvação é descrito (2.1–3.6).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12 juízes que lideraram após Josué (3.7–16.31).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Os israelitas não viveram como um reino de sacerdotes ou uma nação santa (17–21).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