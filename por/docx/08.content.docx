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RUT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Ruth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Rute?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Rute é uma história do tempo dos juízes. Pensa-se que os eventos ocorreram entre os anos 1375 e 1050 a.C. A história foi transmitida dentro das famílias israelitas e judaicas por centenas de anos.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o profeta Samuel pode ter escrito partes da história.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Outros foram escritos por outros israelitas.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livro de Rute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o amor fiel e a bondade de Deus para com Noemi e Rute.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uma história sobre a família da qual o Rei Davi veio.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como Deus provê e cuida daqueles que confiam nele. Isso inclui os israelitas e todas as pessoas em todo lugar.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Rute, Boaz e Deus mostraram amor fiel e bondade.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protetor da família era responsável por ajudar os membros da família que estavam necessitados.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Rute era uma estrangeira e o Rei Davi veio de sua linhagem familiar.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Naomi retorna a Belém de Moabe (1).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Rute colhe milho nos campos de Boaz (2).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Rute pede a Boaz que a faça sua esposa (3).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Rute casa-se com Boaz e tem um filho (4.1–17).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linhagem de Perez a Davi (4.18–22).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