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2TH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2 Tessalonicenses?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2 Tessalonicenses é uma carta de Paulo. Silas e Timóteo ajudaram Paulo a escrevê-la.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Paulo escreveu esta carta de Corinto entre os anos 51 e 52 d.C.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Novo Testamento inclui duas cartas de Paulo à igreja em Tessalônica. Esta é a segunda carta.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escrita 2 Tessalonicenses?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Aos crentes na cidade de Tessalônica. Alguns eram judeus, mas a maioria eram gentios.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carta foi lida em voz alta nas igrejas de toda a área de Tessalônica.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2 Tessalonicenses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2 Tessalonicenses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encorajar, confortar e ensinar os crentes de Tessalônica.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Julgamento contra aqueles que tratam mal os Tessalonicenses.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retorno de Jesus à terra.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Trabalhando duro pelo que precisam.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ora pelos Tessalonicenses e dá graças por eles (1).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Conforto sobre o dia do Senhor (2).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Oração e advertências sobre aqueles que não querem trabalhar (3.1–15).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finais (3.16–18).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