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Malaquias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Malaquias?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Malaquias é um livro dos profetas de Israel. É uma coleção de mensagens de Deus que Malaquias falou.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eram sobre a vida em Judá depois que muitos judeus retornaram de viver na Babilônia. Elas também eram sobre um tempo no futuro. Naquela época, Deus traria julgamento contra todos os que fazem o mal.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de que cidade Malaquias era ou quem era sua família. Não se sabe exatamente quando ele proferiu essas mensagens. Acredita-se que ele as proferiu após os judeus terminarem de reconstruir o templo. Isso aconteceu no ano 515 a.C. Acredita-se que ele as proferiu na época de Esdras e Neemias. Isso foi por volta do ano 458 a.C. até cerca do ano 420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Malaquias escreveu estas mensagens.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escritores do Novo Testamento entenderam que algumas das profecias de Malaquias foram cumpridas na vida e obra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judeus que viviam em Judá. Eles moravam lá depois que o governo persa permitiu que muitos judeus retornassem da Babilônia.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Malaquias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como os judeus em Judá não estavam sendo fiéis ao pacto do Monte Sinai.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incentivá-los a serem fiéis a Deus e a respeitá-lo e honrá-lo.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encorajá-los sobre o amor de Deus por eles e sua fidelidade a eles.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permaneceu fiel às suas alianças com seu povo. Seu povo também deveria ser fiel às alianças.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deseja abençoar as pessoas. As pessoas podem receber as bênçãos de Deus se o respeitarem e honrarem.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dia do Senhor é um tempo de julgamento para alguns. É um tempo de bênção para outros.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Deus e o povo de Judá conversam (1.1–3.15).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dia do Senhor (3.16–4.3).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Lembrando a Lei de Moisés e os Profetas (4.4–6).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