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Mateus?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Evangelho de Mateus é uma coleção de histórias sobre Jesus. Inclui as palavras e ensinamentos de Jesus. As histórias e ensinamentos foram transmitidos pelos seguidores de Jesus que viveram e trabalharam com ele.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escreveu essas histórias e ensinamentos. Acredita-se que ele os tenha escrito entre os anos 60 e 65 d.C.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escrito o Evangelho de Mateus?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os judeus em Israel durante o tempo de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o evangelho de Mateus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Mateus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aos judeus que Jesus é o Rei e o Messias que Deus prometeu enviar.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instar os judeus a crerem em Jesus e segui-lo fielmente.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vida e a obra de Jesus cumprem as profecias do Antigo Testamento sobre o Messias.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Jesus tem autoridade como professor. Mateus registrou os ensinamentos de Jesus em cinco longas mensagens.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Jesus é o Rei de todo o mundo.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Jesus trouxe o reino de Deus para a terra.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Linhagem e nascimento de Jesus (1–2).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é batizado e tentado (3–4).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Primeira longa mensagem de Jesus. Ensinamentos na montanha (5–7).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mostra que tem autoridade (8–9).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Segundo longo discurso de Jesus. Ensinamentos para os 12 discípulos (10).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Alguns acreditam em Jesus e outros se opõem a ele (11–12).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Terceira longa mensagem de Jesus. Ensinamentos sobre o reino dos céus (13).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realiza milagres e é contestado (14–17).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Quarta longa mensagem de Jesus. Ensinamentos sobre o reino dos céus e sobre ser importante (18).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viaja para Jerusalém e avisa Jerusalém (19–23).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Quinta longa mensagem de Jesus. Ensinamentos do Monte das Oliveiras (24–25).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últimos dias de Jesus, morte e ressurreição (26.1–28.15).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Instruções finais de Jesus aos seus discípulos (28.16–20).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