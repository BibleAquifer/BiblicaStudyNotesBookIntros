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JOB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Jó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Jó?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Jó é um livro de sabedoria de Israel, poemas e canções. Faz muitas perguntas sobre o sofrimento e oferece algumas respostas. Faz isso através de uma história sobre Jó e discursos de Jó, seus amigos e Deus. A maior parte do livro é escrita como longos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história de Jó ocorreu nos tempos em que Abraão, Isaque e Jacó viveram. Aconteceu a leste da terra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Não se sabe quem escreveu o livro de Jó ou quando foi escrito.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Jó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explicar as diferentes maneiras pelas quais as pessoas sofrem.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Deus tem mais poder e autoridade do que qualquer outra coisa ou pessoa.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que Deus torna a vida possível para tudo o que Ele criou.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 um exemplo de alguém que permanece fiel a Deus quando está sofrendo.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sofrimento acontece por muitas razões diferentes. Não pode ser explicado apenas como resultado do pecado de alguém.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seres humanos não podem compreender completamente Deus e suas ações. Eles podem confiar que Ele ama tudo o que criou e faz o bem para suas criaturas.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testa os seres humanos. Os testes podem mostrar se uma pessoa está realmente comprometida com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Jó é abençoado com sucesso (1.1–5).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Jó é testado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(1–2).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Discursos de Jó,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Elifaz, Bildade e Zofar (3–31).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discurso de Eliú (32–37).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Discursos de Deus (38.1–42.6).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Jó é abençoado com sucesso novamente (42.7–17).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