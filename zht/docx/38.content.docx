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ZEC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撒迦利亞書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撒迦利亞書是一卷什麼樣的書？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撒迦利亞書是以色列先知的書卷，包含來自神的信息和異象。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這些異象和信息主要關於撒迦利亞時期的猶大地，並且是以斯拉記第一章到第六章的故事的一部分，也涉及到神完全作王的將來時刻。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撒迦利亞在公元前520年傳達這些信息，當時是波斯王大流士統治的第二年。本書中記錄的異象也是來自那一年。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大部分信息以詩歌或故事形式寫成。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一般認為部分信息由撒迦利亞所寫，其它部分可能由其他猶太人記錄。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新約的作者認為，撒迦利亞書中的一些預言在耶穌的生平和事工中應驗了。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寫給所羅巴伯、約書亞以及擄歸回猶大的猶太人，他們曾在巴比倫被擄多年。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撒迦利亞書為何而寫？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為了提醒猶太人在被擄歸回後忠於西奈山之約。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為了記錄幫助猶太人完成聖殿重建的神的信息。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為了用包含大衛之約、耶和華的日子和新創造的應許，以此來鼓勵猶太人。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神用盼望的話語安慰祂的子民，這包括關於彌賽亞的預言。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神將在耶和華的日子審判萬國。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將來有一天，神將完全作王統治，所有敬拜和順服神的人都將成為祂的子民。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撒迦利亞的信息和異象（1－8章）。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審判與盼望的信息（9－14章）。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