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2TH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帖撒羅尼迦後書是一卷什麼樣的書？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帖撒羅尼迦後書是保羅寫的一封書信，西拉和提摩太幫助保羅寫下這封信。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一般認為，保羅在公元51至52年間在哥林多寫了這封信。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新約聖經中包含保羅寫給帖撒羅尼迦教會的兩封信，這是其中的第二封。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帖撒羅尼迦後書為誰而寫？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寫給帖撒羅尼迦城的信徒，其中有些是猶太人，但大部分是外邦人。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這封信在帖撒羅尼迦周圍地區的教會中被公開朗讀。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耶穌的跟隨者認為帖撒羅尼迦後書傳達了有關耶穌的真理，因此適用於所有人。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帖撒羅尼迦後書為何而寫？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為了鼓勵、安慰和教導帖撒羅尼迦的信徒。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審判那些惡待帖撒羅尼迦信徒的人。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耶穌的再來。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努力工作以獲得生活所需。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保羅為帖撒羅尼迦信徒禱告並為他們感謝神（1章）。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關於主的日子的安慰（2章）。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禱告和對那些不願工作之人的警告（3:1–15）。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最後的問候（3:16–18）。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