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1CO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哥林多前書是一卷什麼樣的書？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哥林多前書是保羅寫的一封書信，所提尼幫助保羅寫下這封信。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保羅在他第三次旅程接近尾聲時寫下這封信，估計時間在公元55年左右。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新約中包含了保羅寫給哥林多教會的兩封書信，這是其中的第一封。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哥林多前書為誰而寫？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寫給哥林多城裡的信徒。他們中有猶太人，但大多數是外邦人，有富人也有窮人，不少人對舊約沒有深入的認識。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這封信在哥林多及周邊地區的教會中被公開朗讀。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耶穌的跟隨者認為哥林多前書傳達了關於耶穌的真理，因此適用於所有人。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哥林多前書為何而寫？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為了回答哥林多教會信徒致信保羅的提問，這些信提到了教會中存在的問題。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為了鼓勵哥林多的信徒。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過聖潔生活並與其他信徒和睦相處。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保持在敬拜和聖餐中的秩序。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如何運用聖靈的恩賜。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關於耶穌從死裡復活的真理。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問候（1:1–9）。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哥林多的問題（1:10－6:20）。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保羅回答哥林多信徒的問題（7－14章）。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耶穌從死裡復活（15章）。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保羅傳達問候並告別（16章）。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