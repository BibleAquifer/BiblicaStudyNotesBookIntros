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NEH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尼希米記是一卷什麼樣的書？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尼希米記是猶太人在波斯統治時期的歷史記述。這些事件發生在公元前445至430年間，關於這些事件的故事在猶太家庭中流傳了數百年。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一般認為尼希米記錄了這段歷史的一部分，而以斯拉則記錄了其它部分。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尼希米記的其它部分則由其他的猶太人所記錄。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以斯拉記和尼希米記最初是一卷書，後來被分為兩卷。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寫給從被擄歸回猶大的猶太人。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尼希米記為何而寫？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為了繼續記載從巴比倫被擄歸回猶大的猶太人的故事。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為了記述耶路撒冷城牆重建的過程。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為了記錄猶太人同意再次遵守西奈山之約。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猶太人齊心協力重建耶路撒冷的城牆。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那些不忠心敬拜神的人反對尼希米和其他建造者。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神的百姓再次承諾要忠於西奈山之約。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尼希米不斷地禱告並努力幫助神的百姓忠於神。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重建耶路撒冷的城牆（1:1－7:3）。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耶路撒冷的猶太群體（7:4－13:31）。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