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ISA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以賽亞書是以色列先知的書卷，收集了來自神的信息，並包含以賽亞生平中的一些故事，這些故事在列王紀下和歷代志下也有記錄。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大多數的信息是關於南國的百姓和領袖。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這些信息是在多個時期傳講的。以賽亞在烏西雅、約坦、亞哈斯和希西家作為南國的君王時期說預言，大約是公元前740年到大約公元前680年間。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這些信息談及這些君王統治期間的事件，也包括之後的事件，如巴比倫控制南國之後的事件，以及波斯掌控巴比倫之後的情況，還有一些尚未發生的事件。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大多數的信息以詩歌或歌曲的形式寫成。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新約的作者認為，以賽亞書中的許多預言在耶穌的生平和事工中實現了。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為了督促南國的百姓和領袖順服神，並警告他們，若不忠於神將會受到審判。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為了給他們未來的盼望和安慰，這盼望和安慰基於神對他們信實的愛。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唯有神有能力拯救人，祂拯救那些遠離罪惡並尊崇祂的人，對驕傲並不敬畏祂的人施行審判。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神的僕人藉著為神的百姓受苦帶來救恩。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神將創造新天新地，所有尊崇祂的人將與祂同住在其中。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關於南國和亞述的審判與盼望的信息（1－12章）。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關於其它列國的審判與盼望的信息（13－23章）。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關於全世界的審判與盼望的信息（24－27章）。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更多關於南國和亞述的審判與盼望的信息（28－39章）。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關於被擄期間及被擄歸回後的盼望與安慰的信息（40－66章）。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