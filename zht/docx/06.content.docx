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JOS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約書亞記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約書亞記是是一卷什麼樣的書？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約書亞記是以色列歷史事件的記載。它以一系列故事的形式記錄，這些故事在以色列人和猶太家庭中流傳了數百年。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一般認為約書亞在約公元前1370年記錄了一部分這些故事。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約書亞記的其它部分則由其他的以色列人記錄下來。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約書亞記為何而寫？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為了展示十二支派如何在約書亞作領袖時來到迦南定居。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為了記錄神如何驅逐迦南地各族的偉大作為，藉此實現祂賜土地給亞伯拉罕家族的應許。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神對迦南人施行審判。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神實現了祂的應許，將土地賜給亞伯拉罕、以撒和雅各的後裔。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以色列人再次立約，承諾遵守西奈山之約。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進入迦南（1:1－5:12）。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神對迦南各族的審判（5:13－12:24）。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以色列人分配土地（13－22章）。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約書亞的遺言和去世（23－24章）。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