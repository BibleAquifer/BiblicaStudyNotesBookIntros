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JHN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約翰福音是一卷什麼樣的書？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約翰福音是關於耶穌的故事集，包含耶穌的話語和教導。這些故事和教導由與耶穌一起生活和工作的跟隨者傳下來。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約翰以獨特的方式敘述耶穌的故事，雖然和其它三卷福音書不同，但其中的內容與馬太、馬可和路加福音一致。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一般認為約翰在公元85年至90年間寫下了這卷福音書。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寫給生活在羅馬帝國統治地區的猶太和外邦信徒。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寫給那些尚未認識耶穌的人。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耶穌的跟隨者認為約翰福音傳遞了關於耶穌的真理，因此適用於所有人。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約翰福音為何而寫？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為了幫助羅馬地區的信徒更深認識耶穌並忠心地跟隨祂。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為了幫助那些不認識耶穌的人相信祂是彌賽亞和神的兒子。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為了邀請所有人接受耶穌所賜的永生恩典。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耶穌是神的道、彌賽亞和神的兒子。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七個「我是」的宣告。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耶穌所行的七個神蹟顯示祂是彌賽亞。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耶穌的七位見證人。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道成了肉身（1:1–18）。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耶穌工作和事工的開始（1:19–51）。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耶穌公開教導並行七個神蹟（2－11章）。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耶穌生命的最後一週（12－19章）。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耶穌從死裡復活（20章）。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耶穌與門徒相處的時光（21章）。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