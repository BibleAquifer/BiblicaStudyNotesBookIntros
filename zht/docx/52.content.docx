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Biblica Study Notes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Biblica Study Notes (Book Intros)</w:t>
      </w:r>
      <w:r>
        <w:rPr>
          <w:lang w:val="zh_TW" w:bidi="zh_TW"/>
        </w:rPr>
        <w:t xml:space="preserve"> © 2023 Biblica Inc. Released under CC BY-SA 4.0 license. </w:t>
      </w:r>
      <w:r>
        <w:rPr>
          <w:lang w:val="zh_TW" w:bidi="zh_TW"/>
        </w:rPr>
        <w:t>Biblica Study Notes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</w:t>
      </w:r>
      <w:r>
        <w:rPr>
          <w:lang w:val="zh_TW" w:bidi="zh_TW"/>
        </w:rPr>
        <w:t>Biblica Study Notes</w:t>
      </w:r>
      <w:r>
        <w:rPr>
          <w:lang w:val="zh_TW" w:bidi="zh_TW"/>
        </w:rPr>
        <w:t xml:space="preserve"> © 2023 Biblica Inc. Released under CC BY-SA 4.0 license by Mission Mutual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Biblica Study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1TH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帖撒羅尼迦前書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帖撒羅尼迦前書是一卷什麼樣的書？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帖撒羅尼迦前書是保羅寫的一封書信，西拉和提摩太幫助保羅寫下這封信。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一般認為，保羅在公元51年左右在哥林多寫下這封信。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新約聖經中包含了保羅寫給帖撒羅尼迦教會的兩封信，這是其中的第一封。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帖撒羅尼迦前書為誰而寫？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寫給帖撒羅尼迦城的信徒，有些是猶太人，但大部分是外邦人。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這封信在帖撒羅尼迦周圍地區的教會中被公開朗讀。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耶穌的跟隨者認為帖撒羅尼迦前書傳達了有關耶穌的真理，因此適用於所有人。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帖撒羅尼迦前書為何而寫？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分享保羅聽到帖撒羅尼迦信徒對耶穌忠心時的喜悅。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解釋保羅在他們當中的工作。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回答帖撒羅尼迦信徒向保羅提出的問題，這些問題與死亡和耶穌的再來有關。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主要思想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保羅鼓勵帖撒羅尼迦的教會。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保羅作為使徒的工作。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關於聖潔生活的指引。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耶穌的再來。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大綱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保羅為帖撒羅尼迦信徒的信心感謝神（1章）。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保羅解釋他在帖撒羅尼迦作使徒的工作（2:1－3:10）。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保羅為帖撒羅尼迦信徒禱告（3:11–13）。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保羅鼓勵帖撒羅尼迦信徒（4:1－5:22）。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最後的問候（5:23–28）。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