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JUD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猶大書是耶穌的兄弟猶大所寫的一封書信。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一般認為，猶大約在公元65年寫成這封信。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猶大書的具體收信人不明，但一般認為是寫給猶太信徒。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彼得後書和猶大書在許多方面都很相似。猶大可能是寫給彼得後書中提到的同一群信徒，他們當時身處於羅馬領土，即現今的土耳其。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耶穌的跟隨者認為猶大書傳達了有關耶穌的真理，因此適用於所有人。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為了警告信徒有關假教師的危險。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為了鼓勵信徒在信仰上堅強成長。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為了邀請假教師悔改，遠離罪惡。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持守真實的信仰，拒絕相信錯誤的教導。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提醒信徒不敬虔的人將被毀滅。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保守自己常在神的愛中。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問候（1–2節）。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辨認假教師（3–19節）。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透過保守自己常在神的愛中而合一（20–23節）。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讚美神（24–25節）。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