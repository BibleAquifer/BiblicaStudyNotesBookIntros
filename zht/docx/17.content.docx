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EST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以斯帖記是一卷什麼樣的書？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以斯帖記是猶太歷史中的一個故事。這些事件發生在波斯統治期間，約公元前486年至465年間。這個故事在猶太家庭中流傳了數百年。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一般認為是末底改記錄了這個故事。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寫給居住在波斯王國的猶太人及所有後來的猶太人。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以斯帖記為何而寫？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為了記錄猶太人在波斯王國中的生活。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為了解釋普珥日的起源。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猶太人的敵人企圖徹底消滅猶太人。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猶太人從這些敵人中被拯救。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以普珥日紀念並慶祝猶太人被拯救的時刻。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以斯帖成為波斯王國的王后（1－2章）。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哈曼對末底改和猶太人的邪惡計劃（3－4章）。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以斯帖的智慧和巧妙計劃（5－7章）。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猶太人被拯救（8－10章）。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