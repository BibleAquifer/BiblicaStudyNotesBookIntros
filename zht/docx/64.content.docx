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3JN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約翰叁書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約翰叁書是一卷什麼樣的書？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約翰叁書是一封書信，信中未提及作者，但一般認為是使徒約翰所寫。這封信的寫作方式與約翰壹書和約翰貳書非常相似。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一般認為，約翰大約在公元90年寫成這封信。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新約聖經中包含三封被認為是約翰所寫的信，這是其中的第三封。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約翰叁書為誰而寫？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寫給一位名叫該猶的信徒。一般認為，該猶可能是以弗所地區的教會領袖。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耶穌的跟隨者認為約翰</w:t>
      </w:r>
      <w:r>
        <w:rPr>
          <w:b/>
          <w:lang w:val="zh_TW" w:bidi="zh_TW"/>
        </w:rPr>
        <w:t>叁</w:t>
      </w:r>
      <w:r>
        <w:rPr>
          <w:lang w:val="zh_TW" w:bidi="zh_TW"/>
        </w:rPr>
        <w:t>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約翰叁書為何而寫？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為了請求該猶幫助一些作客旅的信徒。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為了警告該猶不要效法另一位名叫丟特腓的教會領袖。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堅守有關耶穌的真理。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服事其他信徒，並與他們同工。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行善。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問候（1–2節）。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約翰鼓勵該猶（3–8節）。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約翰警告丟特腓（9–11節）。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低米丟的好榜樣（12節）。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最後的問候（13–15節）。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