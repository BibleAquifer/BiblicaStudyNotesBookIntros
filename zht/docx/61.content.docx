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2PE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彼得後書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彼得後書是一卷什麼樣的書？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彼得後書是彼得寫的一封信。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一般認為，彼得在羅馬寫下這封信，大約在公元67年左右完成。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新約聖經中包含彼得的兩封信，這是其中的第二封。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彼得後書為誰而寫？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彼得後書的具體的收信人不明，但這封信是寫給信徒的。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這些信徒可能是彼得在彼得前書中寫信給的同一群信徒，他們當時位於羅馬領土，即現今的土耳其。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耶穌的跟隨者認為彼得後書傳達了有關耶穌的真理，因此適用於所有人。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彼得後書為何而寫？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為了反駁那些傳講有關耶穌的錯誤教導的人。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這了鼓勵信徒過討神喜悅的生活方式。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為了幫助信徒為耶穌的再來做好準備。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神的恩典使信徒即使在受到反對時也能過聖潔的生活。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信徒必須在信仰上不斷成長，不可相信錯誤的教導。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耶穌將會再來。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神有耐心，因為祂希望人們悔改遠離罪惡。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需要過聖潔的生活（1:3–11）。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記住信仰的基礎（1:12–21）。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拒絕相信假教師（2章）。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末後的日子和主的日子（3:1–16）。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最後的問候（3:17–18）。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