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NUM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數字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民數記是一卷什麼樣的書？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民數記是以色列歷史事件的記載。它以一系列故事和律法的形式記錄下來，這些內容在以色列人和猶太家庭中流傳了數百年。神將律法傳達給摩西和以色列人。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一般認為摩西記錄了這些故事和律法的一部分。人們認為他是在公元前1450年至1410年間寫下這些內容。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民數記的其它部分則由其他的以色列人所記錄下來。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這本書為誰而寫？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民數記為何而寫？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為了記錄以色列人從西奈山到迦南邊界的旅程。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為了記錄更多神賜給以色列人的律法。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為了記錄所數點的以色列人名單。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雅各家族繁衍得極為龐大。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以色列人因不順服神和對祂發怨言而遭受苦難。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神饒恕以色列人，祂對他們有耐心並供應他們的需要。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以色列人準備離開西奈山（1－10章）。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以色列人向神和摩西發怨言（11－12章）。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以色列人拒絕進入迦南（13－14章）。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在曠野中漂流（15－19章）。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從加低斯行進到摩押平原（20－21章）。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以色列人準備進入迦南（22－36章）。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