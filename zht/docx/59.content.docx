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JAS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雅各書是耶穌的兄弟雅各所寫的一封信。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一般認為，雅各大約在公元49年寫下這封信。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雅各書的具體寫作對象不明，但一般認為是寫給散居在以色列以外的猶太信徒，雅各稱他們為散住十二個支派之人。這些可能是司提反死後，逃離耶路撒冷的猶太信徒。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耶穌的跟隨者認為雅各書傳達了有關耶穌的真理，因此適用於所有人。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為了鼓勵信徒實踐聖潔的生活。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為了分享智慧，幫助信徒過聖潔的生活。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將信心付諸行動。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面對試煉和試探。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遵循神的智慧，而不是魔鬼的智慧。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富人和窮人。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問候（1:1）。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面對困難（1:2–18）。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聆聽神的話語並遵行其教導（1:19－2:26）。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言語的力量（3:1–12）。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智慧與謙卑（3:13－4:17）。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公平與忍耐（5:1–11）。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有力的話語和禱告（5:12–20）。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