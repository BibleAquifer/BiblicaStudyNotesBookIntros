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Study Notes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 (Book Intros)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© 2023 Biblica Inc.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MAL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瑪拉基書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瑪拉基書是一卷什麼樣的書？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瑪拉基是以色列先知的書卷，包含瑪拉基所傳來自神的信息。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這些信息是關於許多猶太人從巴比倫被擄歸回後在猶大生活的情況，也包括將來的時刻，屆時神將審判一切行惡的人。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我們不清楚瑪拉基的家鄉和家族背景，也無法確定他傳達這些信息的確切時間。一般認為他在猶太人完成重建聖殿（公元前515年）之後說出這些信息，可能在以斯拉和尼希米的時代，約為公元前458年至420年之間。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一般認為這些信息由瑪拉基所寫。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新約作者認為，瑪拉基書中的一些預言在耶穌的生平和事工中應驗了。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這卷書為誰而寫？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寫給居住在猶大的猶太人，他們在波斯政權的允許下，從巴比倫歸回。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瑪拉基書為何而寫？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為了指出猶大地的猶太人未能忠於西奈山之約。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為了勸勉他們忠於神並尊敬祂。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為了鼓勵他們，提醒神對他們的愛和信實。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主要思想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神對祂的約保持信實，祂的百姓也應忠於這些約。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神渴望賜福人們，人們若尊敬並榮耀祂，便能領受祂的祝福。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耶和華的日子對某些人來說是審判的時刻，對另一些人來說是祝福的時刻。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大綱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神與猶大百姓的對話（1:1－3:15）。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耶和華的日子（3:16－4:3）。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記念摩西律法和先知的教訓（4:4–6）。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