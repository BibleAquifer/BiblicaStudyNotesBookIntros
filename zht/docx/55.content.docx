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(Book Intros)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2TI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提摩太後書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提摩太後書是一卷什麼樣的書？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提摩太後書是保羅寫的一封書信。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一般認為，保羅在公元66至67年間寫下這封信，並且這封信是在他去世前不久寫成的。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新約聖經中包含了保羅寫給提摩太的兩封信，這是其中的第二封。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提摩太後書為誰而寫？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寫給正在以弗所教會事奉的提摩太。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耶穌的跟隨者認為提摩太後書傳達了有關耶穌的真理，因此適用於所有人。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提摩太後書為何而寫？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分享保羅對自己生命的看法。保羅相信他即將被處死。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向提摩太提供指示。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主要思想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神的話語值得信賴。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提摩太必須忠於耶穌。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提摩太必須完成神交給他的工作。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大綱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問候（1:1–2）。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保羅鼓勵提摩太在工作和服事中忠於耶穌（1:3－2:13）。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提摩太應如何行事（2:14–26）。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保羅忠心的榜樣與對假冒者的警告（3:1－4:5）。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保羅為自己生命的結束做準備（4:6–18）。</w:t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最後的問候（4:19–22）。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