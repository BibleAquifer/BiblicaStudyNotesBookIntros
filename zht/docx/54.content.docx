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1TI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提摩太前書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提摩太前書是一卷什麼樣的書？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提摩太前書是保羅寫的一封書信。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一般認為，保羅大約在公元64年寫下這封信。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新約聖經中包含了保羅寫給提摩太的兩封信，這是其中的第一封。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提摩太前書為誰而寫？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寫給正在以弗所教會事奉的提摩太。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耶穌的跟隨者認為提摩太前書傳達了有關耶穌的真理，因此適用於所有人。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提摩太前書為何而寫？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教導提摩太如何帶領以弗所的教會。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幫助提摩太應對那些傳講錯誤教導的人。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鼓勵提摩太堅強，並在信仰上繼續成長。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教導提摩太運用從聖靈領受的恩賜，忠心地服事教會。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如何以聖潔的方式生活並敬拜神。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耶穌作為神與人之間的中保。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問候（1:1–2）。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反對假教師並持守對神的信心（1:3–20）。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以弗所的崇拜聚會（2章）。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以弗所的教會領袖（3章）。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提摩太作為其他信徒的榜樣（4章）。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提摩太如何處理教會中的不同群體（5:1－6:19）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最後的指示（6:20–21）。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