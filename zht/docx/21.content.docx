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ECC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傳道書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傳道書是一卷關於以色列智慧、詩歌和歌曲的書，是一個關於人生意義的教導、詩歌和箴言的集合。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這些教導、詩歌和箴言出自一位被稱為「傳道者」的人。這位傳道者的身分不明，但一般認為可能是所羅門。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在希伯來文中，這位傳道者的稱呼是qoheleth，也是這卷書在希伯來文中的標題。在希臘文中，這位傳道者稱為ecclesiastes，這就是傳道書書名的由來。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傳道者的話語是由其他人彙編而成為傳道書，成書時間不詳。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傳道書為何而寫？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為了探討人生中真正有意義的事物，這不基於神在以色列人中的作為，而是傳道者自己觀察自身、動植物、人類和周圍世界所學到的。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為了提醒人們生命有限，終有一死。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為了強調敬畏神並享受神所賜所有的重要性。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當人們去世時，他們失去了一切所享受、勞碌和學習的事物。這些東西都無法持續到永久。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生活中有許多人無法理解的奧秘。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生活中有許多不公義的事情，這與箴言所描述的生活模式相悖。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人類無法完全理解神和祂的作為，但神是值得信靠、敬畏和順服的。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一首關於萬事皆為虛空的詩（1:1－11:6）。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一首關於享受生活與謙卑的詩（11:7－12:8）。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關於敬畏和順服神的最後話語（12:9–14）。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