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哈該書是一卷什麼樣的書？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哈該書是以色列先知的書卷，包含哈該所傳達的來自神的信息。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這些信息針對波斯統治下的猶大地，並且是以斯拉記第一章到第六章中所述故事的一部分，同時也包含了之後事件的應許。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哈該在公元前520年傳講這些信息，當時是波斯王大流士統治的第二年。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一般認為這些信息是由哈該所寫。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新約的作者認為，哈該書中的一些預言在耶穌的生平和事工中應驗了。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寫給所羅巴伯、約書亞以及歸回猶大的猶太人，這些人在巴比倫被擄多年後歸回。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哈該書為何而寫？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為了提醒猶太人在被擄歸回後忠於西奈山之約。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為了記錄幫助猶太人完成聖殿重建之神的信息。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為了鼓勵猶太人，因為神仍忠於祂與大衛所立的約。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神對西奈山之約和大衛之約保持信實，即使在被擄之後也如此。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忠於西奈山之約會帶來約中的祝福，不忠則會帶來約中的咒詛。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神期望猶太人重建聖殿，這是祂祝福萬國計劃的一部分。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神的靈賜人能力，使他們能夠忠心地遵行神的命令。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關於忠於西奈山之約的信息（1:1－2:19）。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關於神與大衛立約的盼望信息（2:20–23）。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