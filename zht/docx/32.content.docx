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JON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約拿書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約拿書是以色列先知的書卷。它顯示出神是何等的充滿憐憫。這是通過關於先知約拿和在尼尼微的亞述人的故事來表達的。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約拿的故事發生在亞述國勢強盛並統治許多國的時期。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約拿擔任先知的時間不詳。這是在耶羅波安二世結束統治北國之前。他的統治約在公元前793年至753年間。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不清楚這個故事由誰記錄下來。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這卷書為誰而寫？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寫給北國以色列的百姓。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為了提供外邦人尊榮神的例子。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為了展示人們在聽到審判的信息後改變行為的例子。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為了展示神愛所有族群以及祂所創造的一切。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神對所有人所做的邪惡和罪惡之事感到忿怒。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神對所有人滿有慈愛和憐憫，這包括雅各家族的後裔及所有其他族群。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神希望所有人都遠離邪惡，遵循祂指示的生活方式。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約拿違背神的指示（1章）。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約拿禱告（2章）。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約拿順服神的指示（3章）。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約拿的忿怒（4章）。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