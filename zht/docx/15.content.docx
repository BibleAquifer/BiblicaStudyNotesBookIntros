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EZR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以斯拉記是一卷什麼樣的書？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以斯拉記是記述猶太人在波斯統治時期的歷史。這些事件發生在公元前538至457年間，關於這些事件的故事在猶太家庭中流傳了數百年。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一般認為以斯拉寫下了一部分的記載。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以斯拉記的其它部分則由其他的猶太人所記錄下來。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以斯拉記和尼希米記最初是一卷書，後來被分為兩卷。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寫給被擄歸回猶大的猶太人。他們在巴比倫過了很多年被擄的生活。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以斯拉記為何而寫？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為了展示神如何實現祂的應許，將祂的百姓從巴比倫帶回故土。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為了記錄從巴比倫歸回的許多猶太領袖和百姓的名字。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為了記述聖殿的重建過程。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一些猶太人從巴比倫被擄歸回猶大。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神使用當權領袖作為祂的工具來實現祂的旨意。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其他民族試圖阻止猶太人重建聖殿，但猶太人最終完成建殿並再次在其中敬拜神。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猶太人由巴比倫被擄歸回後仍應遵守摩西的律法。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所羅巴伯和與他一同歸回猶大的猶太人（1－6章）。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以斯拉和與他一同歸回猶大的猶太人（7－10章）。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