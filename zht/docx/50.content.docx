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PHP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腓立比書是一卷什麼樣的書？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腓立比書是保羅寫的一封書信。提摩太幫助保羅寫下這封信。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當保羅寫這封信的時候，他正在被囚禁。一般認為，他大約在公元61年左右寫成這封信。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腓立比書為誰而寫？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給腓立比城的信徒。有些是猶太人，但大部分是外邦人。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這封信在腓立比地區的各個教會中被公開朗讀。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耶穌的跟隨者認為腓立比書傳達了有關耶穌的真理，因此適用於所有人。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腓立比書為何而寫？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感謝腓立比的信徒藉著以巴弗提送給保羅的金錢資助。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告訴腓立比的信徒保羅在監獄中的情況。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反駁那些傳講錯誤教導的教師。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以巴弗提在探訪並幫助保羅時曾生病，康復後，保羅託他帶著這封信回到腓立比。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在服事耶穌中的喜樂。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屬於耶穌。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效法耶穌的生活榜樣。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拒絕錯誤的教導。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保羅在監獄中傳福音（1:12–30）。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效法耶穌的榜樣（2:1–18）。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關於提摩太和以巴弗提的話（2:19–30）。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對錯誤教導的警告（3章）。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活在神的平安與喜樂中（4:1–9）。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保羅感謝腓立比信徒的奉獻（4:10–20）。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最後的問候（4:21–23）。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