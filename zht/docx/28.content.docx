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何西阿書是以色列先知的書卷，是來自神的信息和關於何西阿生平故事的集合。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大部分信息針對北國以色列的百姓和領袖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這些信息在多個時期傳講。從大約公元前750年到大約公元前722年間，何西阿在北國最後七位君王統治時期說預言。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這些信息談及那一時期的事件，包括公元前722年亞述控制北國時的情況，也涉及一些尚未發生的事件。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這些信息多以詩歌形式寫成。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一般認為何西阿寫下部分內容，而其它部分由其他的以色列人所記錄。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新約作者認為，何西阿書中的一些預言在耶穌的生平和事工中得以應驗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寫給北國以色列的百姓。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為了指控北國的百姓和領袖，他們不忠於西奈山之約。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為了勸勉他們忠於神。如果他們對神忠心，神就不會對他們施行審判。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為了在審判之後給予他們對未來的盼望，這盼望是基於神對他們的信實之愛。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何西阿的婚姻是神與北國關係的</w:t>
      </w:r>
      <w:r>
        <w:rPr>
          <w:lang w:val="zh_TW" w:bidi="zh_TW"/>
        </w:rPr>
        <w:t>象徵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約的咒詛將降臨在北國的百姓和領袖身上，他們將被亞述軍隊摧毀，這將是神對他們的審判。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神渴望祂的百姓能夠白白地領受祂的愛，並應許這將在未來的某一天實現。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何西阿透過先知行動傳達神的信息（1－3章）。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神指控並警告北國（4－14章）。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