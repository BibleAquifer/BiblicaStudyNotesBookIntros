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TIT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提多書是一卷什麼樣的書？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提多書是保羅的一封書信。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一般認為，保羅大約在公元64年寫下這封信。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提多書為誰而寫？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寫給正在克里特的教會中事奉的提多。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耶穌的跟隨者認為提多書傳達了有關耶穌的真理，因此適用於所有人。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提多書為何而寫？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為了教導提多如何帶領克里特的教會。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為了提供有關選擇教會領袖的明確指引，以及他們應有的特質。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關於耶穌的好消息如何改變人們的生活和他們的行為。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組織克里特的教會。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應對那些傳講錯誤教導的人。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聖潔生活和行善。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克里特的教會領袖（1:5–9）。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假教師的問題（1:10–16）。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克里特的家庭生活（2章）。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神的慈愛與善待他人（3:1–11）。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最後的問候（3:12–15）。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