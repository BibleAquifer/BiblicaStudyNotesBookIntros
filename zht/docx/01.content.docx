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GEN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創世記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創世記是一卷什麼樣的書？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創世記是一卷關於世界和以色列民族起源記載的書。創世記記載了眾多的故事，這些故事在以色列人和猶太家庭中流傳了數百年。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一殷認為摩西寫下其中的一些故事。人們認為他是在公元前1450年至1410年間寫下這些故事。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創世記的其它部分是由其他以色列人記錄下來的。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寫給以色列的百姓。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創世記為何而寫？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為了描述創造、人類、罪、救恩和以色列百姓的起源。在希臘文中，Genesis這個詞語的意思是開始。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為了顯示神是所有生命的創造主。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神是良善的，祂創造了一個美好的世界。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罪是邪惡的，罪的結果是死亡。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神致力於祝福祂的世界並拯救它脫離罪惡、死亡和邪惡。祂與亞伯拉罕、以撒和雅各及其家族立約，這些約是神祝福和救恩計劃的一部分。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創造、人類與罪的起源（1－3章）。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亞當與夏娃家族的故事（4－5章）。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挪亞和他家族的故事（6－11章）。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亞伯拉罕和他家族的故事（12章－25:18）。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以撒和他家族的故事（25:19－28:9）。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雅各和他家族的故事（28:10－36:43）。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約瑟和他家族的故事（37－50章）。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