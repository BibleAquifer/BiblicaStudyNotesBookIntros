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啟示錄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啟示錄是一卷什麼樣的書？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啟示錄是一封書信，屬於天啟文學，並包含預言。作者自稱為約翰，一般認為這是使徒約翰。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一般認為，啟示錄寫於公元95年左右，當時羅馬的皇帝是</w:t>
      </w:r>
      <w:r>
        <w:rPr>
          <w:lang w:val="zh_TW" w:bidi="zh_TW"/>
        </w:rPr>
        <w:t>多米田（</w:t>
      </w:r>
      <w:r>
        <w:rPr>
          <w:lang w:val="zh_TW" w:bidi="zh_TW"/>
        </w:rPr>
        <w:t>Domitian</w:t>
      </w:r>
      <w:r>
        <w:rPr>
          <w:lang w:val="zh_TW" w:bidi="zh_TW"/>
        </w:rPr>
        <w:t>）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啟示錄為誰而寫？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寫給羅馬領土上稱為亞細亞的七間教會。這就是現今的土耳其。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它們是以弗所、士每拿、別迦摩、推雅推喇、撒狄、非拉鐵非和老底嘉的教會。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耶穌的跟隨者認為啟示錄傳達了有關耶穌的真理，因此適用於所有人。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啟示錄為何而寫？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為了鼓勵因跟隨耶穌而受逼迫的信徒。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為了鼓勵他們拒絕相信關於耶穌的錯誤教導。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為了給信徒關於神國現在及未來的盼望。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唯獨神配得敬拜。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神將終結一切邪惡的屬靈勢力以及服事牠們的人類。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耶穌將再來，並審判所有人和一切邪惡的屬靈勢力。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耶穌將帶來新天新地。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約翰的第一個異象：耶穌在七個燈臺中間（1:9－3:22）。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約翰的第二個異象（4－16章）。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約翰的第三個異象（17:1－21:8）。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約翰的第四個異象：聖城（21:9－22:5）。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最後的話語（22:6–21）。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