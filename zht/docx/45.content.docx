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ROM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羅馬書是一卷什麼樣的書？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羅馬書是保羅寫的一封書信，保羅口述了他想在信中說的內容，由書記德提記錄下來。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一般認為保羅在第三次宣教旅程結束時寫下這封信，時間約在公元57年，地點可能是在哥林多。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羅馬書為誰而寫？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寫給羅馬城裡的信徒，有一些是猶太人，但大部分是外邦人。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耶穌的跟隨者認為羅馬書傳達了關於耶穌的真理，因此適用於所有人。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羅馬書為何而寫？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為了介紹保羅自己，同時也請求羅馬信徒的幫助。保羅希望羅馬教會支持他前往西班牙的旅程，他計劃在西班牙分享耶穌的福音。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為了解決羅馬信徒之間的分歧，猶太和外邦信徒對於食物和聖日的律法有不同的看法。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關於耶穌的好消息。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神希望與所有人建立深愛與和平的關係。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神有大能拯救猶太人和外邦人，使他們與祂和好。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信靠耶穌會引導人順服神並愛他人。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問候（1:1–15）。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福音是什麼（1:16–17）。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為什麼所有人都需要得救（1:18－3:20）。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人因信耶穌而與神和好（3:21－5:21）。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在聖靈掌管下的生活（6－8章）。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神與以色列的關係（9－11章）。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活出神所期望的生活方式（12:1－15:13）。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保羅的工作和他計劃的旅程（15:14–33）。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保羅向某些信徒問安並告別（16章）。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